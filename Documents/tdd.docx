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9B1A" w14:textId="77777777" w:rsidR="002D2FA5" w:rsidRPr="00F474B1" w:rsidRDefault="002D2FA5" w:rsidP="00CD6D2C">
      <w:pPr>
        <w:pStyle w:val="ReportGuidelines"/>
        <w:jc w:val="center"/>
        <w:rPr>
          <w:szCs w:val="24"/>
        </w:rPr>
      </w:pPr>
    </w:p>
    <w:p w14:paraId="1E4BFD21" w14:textId="77777777" w:rsidR="002D2FA5" w:rsidRPr="00F474B1" w:rsidRDefault="00EE2334" w:rsidP="00B278F0">
      <w:pPr>
        <w:pStyle w:val="ReportGuidelines"/>
        <w:jc w:val="center"/>
        <w:rPr>
          <w:szCs w:val="24"/>
        </w:rPr>
      </w:pPr>
      <w:r>
        <w:rPr>
          <w:noProof/>
          <w:szCs w:val="24"/>
        </w:rPr>
        <w:drawing>
          <wp:inline distT="0" distB="0" distL="0" distR="0" wp14:anchorId="745E6C77" wp14:editId="6574078A">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43A95CE" w14:textId="77777777" w:rsidR="00255E27" w:rsidRPr="00F474B1" w:rsidRDefault="00255E27" w:rsidP="00255E27">
      <w:pPr>
        <w:pStyle w:val="ReportGuidelines"/>
        <w:jc w:val="center"/>
        <w:rPr>
          <w:szCs w:val="24"/>
        </w:rPr>
      </w:pPr>
    </w:p>
    <w:p w14:paraId="3691F03B" w14:textId="77777777" w:rsidR="003D7C41" w:rsidRDefault="003D7C41" w:rsidP="00FA667A">
      <w:pPr>
        <w:pStyle w:val="Title"/>
        <w:jc w:val="center"/>
      </w:pPr>
      <w:r w:rsidRPr="003D7C41">
        <w:t xml:space="preserve">Computer Games Development </w:t>
      </w:r>
      <w:r w:rsidR="00CD6D2C">
        <w:t>SE607</w:t>
      </w:r>
    </w:p>
    <w:p w14:paraId="17B9CC98" w14:textId="77777777" w:rsidR="00255E27" w:rsidRPr="00F474B1" w:rsidRDefault="004F37C5" w:rsidP="00FA667A">
      <w:pPr>
        <w:pStyle w:val="Title"/>
        <w:jc w:val="center"/>
      </w:pPr>
      <w:r>
        <w:t>Technical Design Document</w:t>
      </w:r>
      <w:r w:rsidR="003D7C41">
        <w:t xml:space="preserve"> </w:t>
      </w:r>
    </w:p>
    <w:p w14:paraId="4DEAAFCC" w14:textId="77777777" w:rsidR="00255E27" w:rsidRPr="00F474B1" w:rsidRDefault="00255E27" w:rsidP="00FA667A">
      <w:pPr>
        <w:pStyle w:val="Title"/>
        <w:jc w:val="center"/>
      </w:pPr>
      <w:r w:rsidRPr="00F474B1">
        <w:t>Year I</w:t>
      </w:r>
      <w:r w:rsidR="00CF6183">
        <w:t>V</w:t>
      </w:r>
    </w:p>
    <w:p w14:paraId="3F66F103" w14:textId="77777777" w:rsidR="002D2FA5" w:rsidRPr="00F474B1" w:rsidRDefault="002D2FA5" w:rsidP="00255E27">
      <w:pPr>
        <w:pStyle w:val="ReportGuidelines"/>
        <w:jc w:val="center"/>
        <w:rPr>
          <w:szCs w:val="24"/>
        </w:rPr>
      </w:pPr>
    </w:p>
    <w:p w14:paraId="6B38DA00" w14:textId="77777777" w:rsidR="002D2FA5" w:rsidRPr="00F474B1" w:rsidRDefault="002D2FA5" w:rsidP="00255E27">
      <w:pPr>
        <w:pStyle w:val="ReportGuidelines"/>
        <w:jc w:val="center"/>
        <w:rPr>
          <w:szCs w:val="24"/>
        </w:rPr>
      </w:pPr>
    </w:p>
    <w:p w14:paraId="7F103100"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49B50442" w14:textId="77777777" w:rsidTr="00E41A8C">
        <w:tc>
          <w:tcPr>
            <w:tcW w:w="4621" w:type="dxa"/>
            <w:shd w:val="clear" w:color="auto" w:fill="auto"/>
          </w:tcPr>
          <w:p w14:paraId="2B34C8B5" w14:textId="77777777" w:rsidR="00824E64" w:rsidRDefault="00824E64" w:rsidP="00E41A8C">
            <w:pPr>
              <w:pStyle w:val="Title"/>
              <w:jc w:val="center"/>
              <w:rPr>
                <w:sz w:val="32"/>
                <w:szCs w:val="32"/>
              </w:rPr>
            </w:pPr>
            <w:r>
              <w:rPr>
                <w:sz w:val="32"/>
                <w:szCs w:val="32"/>
              </w:rPr>
              <w:t xml:space="preserve">Donal Howe </w:t>
            </w:r>
          </w:p>
          <w:p w14:paraId="23049D66" w14:textId="77777777" w:rsidR="003D7C41" w:rsidRPr="00E41A8C" w:rsidRDefault="00824E64" w:rsidP="00E41A8C">
            <w:pPr>
              <w:pStyle w:val="Title"/>
              <w:jc w:val="center"/>
              <w:rPr>
                <w:sz w:val="32"/>
                <w:szCs w:val="32"/>
              </w:rPr>
            </w:pPr>
            <w:r w:rsidRPr="00E41A8C">
              <w:rPr>
                <w:sz w:val="32"/>
                <w:szCs w:val="32"/>
              </w:rPr>
              <w:t xml:space="preserve"> </w:t>
            </w:r>
            <w:r>
              <w:rPr>
                <w:sz w:val="32"/>
                <w:szCs w:val="32"/>
              </w:rPr>
              <w:t>C00249662</w:t>
            </w:r>
          </w:p>
          <w:p w14:paraId="03171D23" w14:textId="77777777" w:rsidR="003D7C41" w:rsidRDefault="003D7C41" w:rsidP="00E41A8C">
            <w:pPr>
              <w:pStyle w:val="Title"/>
            </w:pPr>
          </w:p>
        </w:tc>
        <w:tc>
          <w:tcPr>
            <w:tcW w:w="4621" w:type="dxa"/>
            <w:shd w:val="clear" w:color="auto" w:fill="auto"/>
          </w:tcPr>
          <w:p w14:paraId="28C57B58" w14:textId="77777777" w:rsidR="003D7C41" w:rsidRPr="00E41A8C" w:rsidRDefault="003D7C41" w:rsidP="00E41A8C">
            <w:pPr>
              <w:pStyle w:val="Title"/>
              <w:jc w:val="center"/>
              <w:rPr>
                <w:sz w:val="32"/>
                <w:szCs w:val="32"/>
              </w:rPr>
            </w:pPr>
            <w:r w:rsidRPr="00E41A8C">
              <w:rPr>
                <w:sz w:val="32"/>
                <w:szCs w:val="32"/>
              </w:rPr>
              <w:t>[Student Name]</w:t>
            </w:r>
          </w:p>
          <w:p w14:paraId="3B199838" w14:textId="77777777" w:rsidR="003D7C41" w:rsidRPr="00E41A8C" w:rsidRDefault="003D7C41" w:rsidP="00E41A8C">
            <w:pPr>
              <w:pStyle w:val="Title"/>
              <w:jc w:val="center"/>
              <w:rPr>
                <w:sz w:val="32"/>
                <w:szCs w:val="32"/>
              </w:rPr>
            </w:pPr>
            <w:r w:rsidRPr="00E41A8C">
              <w:rPr>
                <w:sz w:val="32"/>
                <w:szCs w:val="32"/>
              </w:rPr>
              <w:t>[Student Number]</w:t>
            </w:r>
          </w:p>
          <w:p w14:paraId="5FF15E21" w14:textId="77777777" w:rsidR="003D7C41" w:rsidRDefault="003D7C41" w:rsidP="00E41A8C">
            <w:pPr>
              <w:pStyle w:val="Title"/>
              <w:jc w:val="center"/>
            </w:pPr>
          </w:p>
        </w:tc>
      </w:tr>
      <w:tr w:rsidR="003D7C41" w14:paraId="5445B16E" w14:textId="77777777" w:rsidTr="00E41A8C">
        <w:tc>
          <w:tcPr>
            <w:tcW w:w="9242" w:type="dxa"/>
            <w:gridSpan w:val="2"/>
            <w:shd w:val="clear" w:color="auto" w:fill="auto"/>
          </w:tcPr>
          <w:p w14:paraId="407143E0" w14:textId="77777777" w:rsidR="003D7C41" w:rsidRPr="003D7C41" w:rsidRDefault="003D7C41" w:rsidP="00E41A8C">
            <w:pPr>
              <w:pStyle w:val="Title"/>
              <w:jc w:val="center"/>
            </w:pPr>
            <w:r w:rsidRPr="00E41A8C">
              <w:rPr>
                <w:sz w:val="32"/>
                <w:szCs w:val="32"/>
              </w:rPr>
              <w:t>[Date of Submission]</w:t>
            </w:r>
          </w:p>
        </w:tc>
      </w:tr>
    </w:tbl>
    <w:p w14:paraId="10B4A6A0" w14:textId="77777777" w:rsidR="00F452DC" w:rsidRDefault="00F452DC" w:rsidP="00B16F88">
      <w:pPr>
        <w:pStyle w:val="Heading1"/>
        <w:rPr>
          <w:lang w:val="ga-IE"/>
        </w:rPr>
      </w:pPr>
    </w:p>
    <w:p w14:paraId="7D68FD8C" w14:textId="77777777" w:rsidR="00F452DC" w:rsidRDefault="00F452DC" w:rsidP="00B16F88">
      <w:pPr>
        <w:pStyle w:val="Heading1"/>
        <w:rPr>
          <w:lang w:val="ga-IE"/>
        </w:rPr>
      </w:pPr>
    </w:p>
    <w:p w14:paraId="3FD3D141" w14:textId="77777777" w:rsidR="00F452DC" w:rsidRDefault="00F452DC" w:rsidP="00B16F88">
      <w:pPr>
        <w:pStyle w:val="Heading1"/>
        <w:rPr>
          <w:lang w:val="ga-IE"/>
        </w:rPr>
      </w:pPr>
    </w:p>
    <w:p w14:paraId="3C0F8BF2" w14:textId="77777777" w:rsidR="00F452DC" w:rsidRDefault="00F452DC" w:rsidP="00B16F88">
      <w:pPr>
        <w:pStyle w:val="Heading1"/>
        <w:rPr>
          <w:lang w:val="ga-IE"/>
        </w:rPr>
      </w:pPr>
    </w:p>
    <w:p w14:paraId="3B789AE1" w14:textId="77777777" w:rsidR="00F452DC" w:rsidRDefault="00F452DC" w:rsidP="00B16F88">
      <w:pPr>
        <w:pStyle w:val="Heading1"/>
        <w:rPr>
          <w:lang w:val="ga-IE"/>
        </w:rPr>
      </w:pPr>
    </w:p>
    <w:p w14:paraId="1CDA8D05" w14:textId="77777777" w:rsidR="00F452DC" w:rsidRDefault="00F452DC" w:rsidP="00B16F88">
      <w:pPr>
        <w:pStyle w:val="Heading1"/>
        <w:rPr>
          <w:lang w:val="ga-IE"/>
        </w:rPr>
      </w:pPr>
    </w:p>
    <w:p w14:paraId="0760C625" w14:textId="77777777" w:rsidR="00F452DC" w:rsidRDefault="00F452DC" w:rsidP="00B16F88">
      <w:pPr>
        <w:pStyle w:val="Heading1"/>
        <w:rPr>
          <w:lang w:val="ga-IE"/>
        </w:rPr>
      </w:pPr>
    </w:p>
    <w:p w14:paraId="269E3E4D" w14:textId="77777777" w:rsidR="00F452DC" w:rsidRDefault="00F452DC" w:rsidP="00B16F88">
      <w:pPr>
        <w:pStyle w:val="Heading1"/>
        <w:rPr>
          <w:lang w:val="ga-IE"/>
        </w:rPr>
      </w:pPr>
    </w:p>
    <w:p w14:paraId="1FC8E70B"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79544704" w14:textId="77777777" w:rsidR="00916337" w:rsidRPr="00F474B1" w:rsidRDefault="00255E27" w:rsidP="00B16F88">
      <w:pPr>
        <w:pStyle w:val="Heading1"/>
      </w:pPr>
      <w:r w:rsidRPr="00F474B1">
        <w:br w:type="page"/>
      </w:r>
    </w:p>
    <w:p w14:paraId="3135633C" w14:textId="77777777" w:rsidR="00916337" w:rsidRDefault="00916337" w:rsidP="00B16F88">
      <w:pPr>
        <w:pStyle w:val="TOCHeading"/>
      </w:pPr>
      <w:r w:rsidRPr="002D5C1E">
        <w:lastRenderedPageBreak/>
        <w:t>Contents</w:t>
      </w:r>
    </w:p>
    <w:p w14:paraId="682CB528" w14:textId="77777777" w:rsidR="002D5C1E" w:rsidRPr="002D5C1E" w:rsidRDefault="002D5C1E" w:rsidP="002D5C1E">
      <w:pPr>
        <w:rPr>
          <w:lang w:val="en-US"/>
        </w:rPr>
      </w:pPr>
    </w:p>
    <w:p w14:paraId="162EC0DC" w14:textId="77777777" w:rsidR="00895385" w:rsidRPr="004F60F5"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656" w:history="1">
        <w:r w:rsidR="00895385" w:rsidRPr="00F41199">
          <w:rPr>
            <w:rStyle w:val="Hyperlink"/>
            <w:noProof/>
          </w:rPr>
          <w:t>Technical Design</w:t>
        </w:r>
        <w:r w:rsidR="00895385">
          <w:rPr>
            <w:noProof/>
            <w:webHidden/>
          </w:rPr>
          <w:tab/>
        </w:r>
        <w:r w:rsidR="00895385">
          <w:rPr>
            <w:noProof/>
            <w:webHidden/>
          </w:rPr>
          <w:fldChar w:fldCharType="begin"/>
        </w:r>
        <w:r w:rsidR="00895385">
          <w:rPr>
            <w:noProof/>
            <w:webHidden/>
          </w:rPr>
          <w:instrText xml:space="preserve"> PAGEREF _Toc54713656 \h </w:instrText>
        </w:r>
        <w:r w:rsidR="00895385">
          <w:rPr>
            <w:noProof/>
            <w:webHidden/>
          </w:rPr>
        </w:r>
        <w:r w:rsidR="00895385">
          <w:rPr>
            <w:noProof/>
            <w:webHidden/>
          </w:rPr>
          <w:fldChar w:fldCharType="separate"/>
        </w:r>
        <w:r w:rsidR="00EE2334">
          <w:rPr>
            <w:noProof/>
            <w:webHidden/>
          </w:rPr>
          <w:t>2</w:t>
        </w:r>
        <w:r w:rsidR="00895385">
          <w:rPr>
            <w:noProof/>
            <w:webHidden/>
          </w:rPr>
          <w:fldChar w:fldCharType="end"/>
        </w:r>
      </w:hyperlink>
    </w:p>
    <w:p w14:paraId="1AA97F08" w14:textId="77777777" w:rsidR="00895385" w:rsidRPr="004F60F5" w:rsidRDefault="00000000">
      <w:pPr>
        <w:pStyle w:val="TOC1"/>
        <w:tabs>
          <w:tab w:val="right" w:leader="dot" w:pos="9016"/>
        </w:tabs>
        <w:rPr>
          <w:rFonts w:ascii="Calibri" w:eastAsia="DengXian" w:hAnsi="Calibri"/>
          <w:noProof/>
          <w:szCs w:val="24"/>
          <w:lang w:eastAsia="zh-CN"/>
        </w:rPr>
      </w:pPr>
      <w:hyperlink w:anchor="_Toc54713657" w:history="1">
        <w:r w:rsidR="00895385" w:rsidRPr="00F41199">
          <w:rPr>
            <w:rStyle w:val="Hyperlink"/>
            <w:noProof/>
          </w:rPr>
          <w:t>References</w:t>
        </w:r>
        <w:r w:rsidR="00895385">
          <w:rPr>
            <w:noProof/>
            <w:webHidden/>
          </w:rPr>
          <w:tab/>
        </w:r>
        <w:r w:rsidR="00895385">
          <w:rPr>
            <w:noProof/>
            <w:webHidden/>
          </w:rPr>
          <w:fldChar w:fldCharType="begin"/>
        </w:r>
        <w:r w:rsidR="00895385">
          <w:rPr>
            <w:noProof/>
            <w:webHidden/>
          </w:rPr>
          <w:instrText xml:space="preserve"> PAGEREF _Toc54713657 \h </w:instrText>
        </w:r>
        <w:r w:rsidR="00895385">
          <w:rPr>
            <w:noProof/>
            <w:webHidden/>
          </w:rPr>
        </w:r>
        <w:r w:rsidR="00895385">
          <w:rPr>
            <w:noProof/>
            <w:webHidden/>
          </w:rPr>
          <w:fldChar w:fldCharType="separate"/>
        </w:r>
        <w:r w:rsidR="00EE2334">
          <w:rPr>
            <w:noProof/>
            <w:webHidden/>
          </w:rPr>
          <w:t>2</w:t>
        </w:r>
        <w:r w:rsidR="00895385">
          <w:rPr>
            <w:noProof/>
            <w:webHidden/>
          </w:rPr>
          <w:fldChar w:fldCharType="end"/>
        </w:r>
      </w:hyperlink>
    </w:p>
    <w:p w14:paraId="737B17D7" w14:textId="77777777" w:rsidR="00916337" w:rsidRPr="00F474B1" w:rsidRDefault="00916337" w:rsidP="00916337">
      <w:pPr>
        <w:rPr>
          <w:szCs w:val="24"/>
        </w:rPr>
      </w:pPr>
      <w:r w:rsidRPr="00F474B1">
        <w:rPr>
          <w:b/>
          <w:bCs/>
          <w:noProof/>
          <w:szCs w:val="24"/>
        </w:rPr>
        <w:fldChar w:fldCharType="end"/>
      </w:r>
    </w:p>
    <w:p w14:paraId="544E8D50" w14:textId="77777777" w:rsidR="002C536B" w:rsidRDefault="00916337" w:rsidP="00016144">
      <w:pPr>
        <w:pStyle w:val="Heading1"/>
      </w:pPr>
      <w:r w:rsidRPr="00F474B1">
        <w:br w:type="page"/>
      </w:r>
      <w:bookmarkStart w:id="0" w:name="_Toc54713656"/>
    </w:p>
    <w:p w14:paraId="649019CA" w14:textId="77777777" w:rsidR="002C536B" w:rsidRPr="002C536B" w:rsidRDefault="002C536B" w:rsidP="002C536B">
      <w:pPr>
        <w:rPr>
          <w:b/>
        </w:rPr>
      </w:pPr>
      <w:r w:rsidRPr="002C536B">
        <w:rPr>
          <w:b/>
        </w:rPr>
        <w:lastRenderedPageBreak/>
        <w:t>Introduction</w:t>
      </w:r>
    </w:p>
    <w:p w14:paraId="073A5186" w14:textId="77777777" w:rsidR="002C536B" w:rsidRDefault="002C536B" w:rsidP="002C536B">
      <w:r>
        <w:t xml:space="preserve">The objective of this project is to hopefully explain the benefits to both A star and Dstar and then go on to show the differences between the two and hopefully supply the reader with enough information and test cases for them to decide which algorithm is most suitable for use inside of their, game or application. </w:t>
      </w:r>
    </w:p>
    <w:p w14:paraId="63562DD0" w14:textId="77777777" w:rsidR="00016144" w:rsidRDefault="00016144" w:rsidP="00016144">
      <w:pPr>
        <w:pStyle w:val="Heading1"/>
      </w:pPr>
      <w:r>
        <w:t>Technical Design</w:t>
      </w:r>
      <w:bookmarkEnd w:id="0"/>
      <w:r>
        <w:t xml:space="preserve"> </w:t>
      </w:r>
    </w:p>
    <w:p w14:paraId="7C285DE0" w14:textId="77777777" w:rsidR="00A12AE2" w:rsidRDefault="00A12AE2" w:rsidP="00A12AE2">
      <w:r>
        <w:t xml:space="preserve">The purpose of this document is </w:t>
      </w:r>
      <w:r w:rsidR="008E24CC">
        <w:t xml:space="preserve">to communicate effectively the technical details and design decisions of the system/algorithm to </w:t>
      </w:r>
      <w:r w:rsidR="00C73534">
        <w:t>the</w:t>
      </w:r>
      <w:r w:rsidR="008E24CC">
        <w:t xml:space="preserve"> readers.</w:t>
      </w:r>
    </w:p>
    <w:p w14:paraId="33A647FF" w14:textId="77777777" w:rsidR="00A12AE2" w:rsidRDefault="00A12AE2" w:rsidP="00E51C4B">
      <w:r>
        <w:t xml:space="preserve">It </w:t>
      </w:r>
      <w:r w:rsidR="00AF7444">
        <w:t>could</w:t>
      </w:r>
      <w:r>
        <w:t xml:space="preserve"> include software architecture, algorithm design, class specifications, </w:t>
      </w:r>
      <w:r w:rsidR="008032AD">
        <w:t xml:space="preserve">pseudo code, </w:t>
      </w:r>
      <w:r>
        <w:t>etc. with tools such as UML, Class Diagram, CRC Cards.</w:t>
      </w:r>
    </w:p>
    <w:p w14:paraId="0D24D197" w14:textId="77777777" w:rsidR="00AF6625" w:rsidRDefault="00AF6625" w:rsidP="00E51C4B"/>
    <w:p w14:paraId="58893A10" w14:textId="77777777" w:rsidR="00AF6625" w:rsidRDefault="00AF6625" w:rsidP="00E51C4B">
      <w:r w:rsidRPr="00AF6625">
        <w:rPr>
          <w:noProof/>
        </w:rPr>
        <w:drawing>
          <wp:inline distT="0" distB="0" distL="0" distR="0" wp14:anchorId="2F523225" wp14:editId="7F5A7653">
            <wp:extent cx="1799772" cy="957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420" cy="980643"/>
                    </a:xfrm>
                    <a:prstGeom prst="rect">
                      <a:avLst/>
                    </a:prstGeom>
                  </pic:spPr>
                </pic:pic>
              </a:graphicData>
            </a:graphic>
          </wp:inline>
        </w:drawing>
      </w:r>
      <w:r w:rsidR="0070771E">
        <w:t xml:space="preserve"> the enum class which controls the states of the game with each algorithm in use at a certain time </w:t>
      </w:r>
    </w:p>
    <w:p w14:paraId="23855819" w14:textId="77777777" w:rsidR="00AF6625" w:rsidRDefault="00AF6625" w:rsidP="00E51C4B"/>
    <w:p w14:paraId="4D917A38" w14:textId="77777777" w:rsidR="00B24222" w:rsidRDefault="00AF6625" w:rsidP="00B24222">
      <w:r w:rsidRPr="00AF6625">
        <w:rPr>
          <w:noProof/>
        </w:rPr>
        <w:lastRenderedPageBreak/>
        <w:drawing>
          <wp:inline distT="0" distB="0" distL="0" distR="0" wp14:anchorId="4C7A59E5" wp14:editId="0CD776E5">
            <wp:extent cx="1350433" cy="471351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6315" cy="4768948"/>
                    </a:xfrm>
                    <a:prstGeom prst="rect">
                      <a:avLst/>
                    </a:prstGeom>
                  </pic:spPr>
                </pic:pic>
              </a:graphicData>
            </a:graphic>
          </wp:inline>
        </w:drawing>
      </w:r>
      <w:r w:rsidR="00B24222" w:rsidRPr="00B24222">
        <w:t xml:space="preserve"> </w:t>
      </w:r>
      <w:r w:rsidR="00B24222">
        <w:t xml:space="preserve">the header file for the Cell(node) which has all the current functions in use </w:t>
      </w:r>
    </w:p>
    <w:p w14:paraId="610A8697" w14:textId="77777777" w:rsidR="00AF6625" w:rsidRDefault="00AF6625" w:rsidP="00E51C4B"/>
    <w:p w14:paraId="6BDA3D4C" w14:textId="77777777" w:rsidR="00AF6625" w:rsidRDefault="00B24222" w:rsidP="00E51C4B">
      <w:r w:rsidRPr="00AF6625">
        <w:rPr>
          <w:noProof/>
        </w:rPr>
        <w:lastRenderedPageBreak/>
        <w:drawing>
          <wp:inline distT="0" distB="0" distL="0" distR="0" wp14:anchorId="40F8D45B" wp14:editId="24F7847F">
            <wp:extent cx="2116406" cy="42127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1294" cy="4302123"/>
                    </a:xfrm>
                    <a:prstGeom prst="rect">
                      <a:avLst/>
                    </a:prstGeom>
                  </pic:spPr>
                </pic:pic>
              </a:graphicData>
            </a:graphic>
          </wp:inline>
        </w:drawing>
      </w:r>
      <w:r>
        <w:t xml:space="preserve">the implementation for each function inside of the cell class </w:t>
      </w:r>
    </w:p>
    <w:p w14:paraId="2E6E82C6" w14:textId="77777777" w:rsidR="00AF6625" w:rsidRDefault="00B24222" w:rsidP="00E51C4B">
      <w:r w:rsidRPr="00AF6625">
        <w:rPr>
          <w:noProof/>
        </w:rPr>
        <w:drawing>
          <wp:inline distT="0" distB="0" distL="0" distR="0" wp14:anchorId="46A2C305" wp14:editId="6D206A36">
            <wp:extent cx="1251522" cy="377734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8946" cy="3920477"/>
                    </a:xfrm>
                    <a:prstGeom prst="rect">
                      <a:avLst/>
                    </a:prstGeom>
                  </pic:spPr>
                </pic:pic>
              </a:graphicData>
            </a:graphic>
          </wp:inline>
        </w:drawing>
      </w:r>
      <w:r w:rsidR="0070771E" w:rsidRPr="0070771E">
        <w:t xml:space="preserve"> </w:t>
      </w:r>
      <w:r w:rsidR="0070771E">
        <w:t>the implementation for each function inside of the cell</w:t>
      </w:r>
    </w:p>
    <w:p w14:paraId="609BAAA3" w14:textId="77777777" w:rsidR="00AF6625" w:rsidRDefault="002F212B" w:rsidP="00E51C4B">
      <w:r w:rsidRPr="00AF6625">
        <w:rPr>
          <w:noProof/>
        </w:rPr>
        <w:lastRenderedPageBreak/>
        <w:drawing>
          <wp:inline distT="0" distB="0" distL="0" distR="0" wp14:anchorId="0F9779D4" wp14:editId="4129762F">
            <wp:extent cx="2100580" cy="468197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683" cy="4715639"/>
                    </a:xfrm>
                    <a:prstGeom prst="rect">
                      <a:avLst/>
                    </a:prstGeom>
                  </pic:spPr>
                </pic:pic>
              </a:graphicData>
            </a:graphic>
          </wp:inline>
        </w:drawing>
      </w:r>
      <w:r>
        <w:t xml:space="preserve"> the header file for the grid which has all the current functions in use </w:t>
      </w:r>
    </w:p>
    <w:p w14:paraId="4EEE1EB5" w14:textId="77777777" w:rsidR="00AF6625" w:rsidRDefault="00AF6625" w:rsidP="00E51C4B"/>
    <w:p w14:paraId="201CEA63" w14:textId="77777777" w:rsidR="00AF6625" w:rsidRDefault="002F212B" w:rsidP="00E51C4B">
      <w:r w:rsidRPr="00AF6625">
        <w:rPr>
          <w:noProof/>
        </w:rPr>
        <w:lastRenderedPageBreak/>
        <w:drawing>
          <wp:inline distT="0" distB="0" distL="0" distR="0" wp14:anchorId="6EA7BD71" wp14:editId="341B861F">
            <wp:extent cx="2599055" cy="47018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439" cy="4745935"/>
                    </a:xfrm>
                    <a:prstGeom prst="rect">
                      <a:avLst/>
                    </a:prstGeom>
                  </pic:spPr>
                </pic:pic>
              </a:graphicData>
            </a:graphic>
          </wp:inline>
        </w:drawing>
      </w:r>
      <w:r>
        <w:t xml:space="preserve"> my attempts at Dstar </w:t>
      </w:r>
    </w:p>
    <w:p w14:paraId="10588945" w14:textId="77777777" w:rsidR="00AF6625" w:rsidRDefault="00AF6625" w:rsidP="00E51C4B">
      <w:r w:rsidRPr="00AF6625">
        <w:rPr>
          <w:noProof/>
        </w:rPr>
        <w:drawing>
          <wp:inline distT="0" distB="0" distL="0" distR="0" wp14:anchorId="1EF526A9" wp14:editId="3DD8DB3D">
            <wp:extent cx="2487062" cy="383957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5152" cy="3882938"/>
                    </a:xfrm>
                    <a:prstGeom prst="rect">
                      <a:avLst/>
                    </a:prstGeom>
                  </pic:spPr>
                </pic:pic>
              </a:graphicData>
            </a:graphic>
          </wp:inline>
        </w:drawing>
      </w:r>
      <w:r w:rsidR="002F212B">
        <w:t xml:space="preserve"> A star function </w:t>
      </w:r>
    </w:p>
    <w:p w14:paraId="2F96E379" w14:textId="77777777" w:rsidR="00B45892" w:rsidRDefault="002F212B" w:rsidP="00E51C4B">
      <w:r w:rsidRPr="00B45892">
        <w:rPr>
          <w:noProof/>
        </w:rPr>
        <w:lastRenderedPageBreak/>
        <w:drawing>
          <wp:inline distT="0" distB="0" distL="0" distR="0" wp14:anchorId="435F95B1" wp14:editId="44FE7BAC">
            <wp:extent cx="3091180" cy="3867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56" cy="3968185"/>
                    </a:xfrm>
                    <a:prstGeom prst="rect">
                      <a:avLst/>
                    </a:prstGeom>
                  </pic:spPr>
                </pic:pic>
              </a:graphicData>
            </a:graphic>
          </wp:inline>
        </w:drawing>
      </w:r>
      <w:r>
        <w:t xml:space="preserve"> Function to reset Astar and Dstar</w:t>
      </w:r>
    </w:p>
    <w:p w14:paraId="4AA176C4" w14:textId="77777777" w:rsidR="00B45892" w:rsidRDefault="00B45892" w:rsidP="00E51C4B">
      <w:r w:rsidRPr="00B45892">
        <w:rPr>
          <w:noProof/>
        </w:rPr>
        <w:drawing>
          <wp:inline distT="0" distB="0" distL="0" distR="0" wp14:anchorId="71DB3D30" wp14:editId="02C75420">
            <wp:extent cx="5731510" cy="1511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1300"/>
                    </a:xfrm>
                    <a:prstGeom prst="rect">
                      <a:avLst/>
                    </a:prstGeom>
                  </pic:spPr>
                </pic:pic>
              </a:graphicData>
            </a:graphic>
          </wp:inline>
        </w:drawing>
      </w:r>
    </w:p>
    <w:p w14:paraId="2F5626EE" w14:textId="77777777" w:rsidR="002F212B" w:rsidRDefault="002F212B" w:rsidP="00E51C4B">
      <w:r>
        <w:t>The functor which compares the Fcost of each node this is called in the priority queue for each node</w:t>
      </w:r>
    </w:p>
    <w:p w14:paraId="17203741" w14:textId="434627A9" w:rsidR="00D960E2" w:rsidRDefault="002F212B" w:rsidP="00E51C4B">
      <w:r w:rsidRPr="00E44840">
        <w:rPr>
          <w:noProof/>
        </w:rPr>
        <w:drawing>
          <wp:inline distT="0" distB="0" distL="0" distR="0" wp14:anchorId="33F30281" wp14:editId="0CB3CF28">
            <wp:extent cx="575310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192" cy="2535452"/>
                    </a:xfrm>
                    <a:prstGeom prst="rect">
                      <a:avLst/>
                    </a:prstGeom>
                  </pic:spPr>
                </pic:pic>
              </a:graphicData>
            </a:graphic>
          </wp:inline>
        </w:drawing>
      </w:r>
    </w:p>
    <w:p w14:paraId="756C64F8" w14:textId="4B6E7918" w:rsidR="00BB0C46" w:rsidRDefault="00BB0C46" w:rsidP="00E51C4B">
      <w:r>
        <w:rPr>
          <w:noProof/>
        </w:rPr>
        <w:lastRenderedPageBreak/>
        <w:drawing>
          <wp:inline distT="0" distB="0" distL="0" distR="0" wp14:anchorId="723B390F" wp14:editId="0E217100">
            <wp:extent cx="5731510" cy="3336925"/>
            <wp:effectExtent l="0" t="0" r="254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40907165" w14:textId="77777777" w:rsidR="00BB0C46" w:rsidRDefault="00BB0C46" w:rsidP="00E51C4B"/>
    <w:p w14:paraId="49F47455" w14:textId="77777777" w:rsidR="002F212B" w:rsidRDefault="002F212B" w:rsidP="00E51C4B">
      <w:r>
        <w:t xml:space="preserve">The switching between Astar and Dstar </w:t>
      </w:r>
    </w:p>
    <w:p w14:paraId="421FB1CD" w14:textId="77777777" w:rsidR="00D960E2" w:rsidRDefault="00D960E2" w:rsidP="00E51C4B">
      <w:r w:rsidRPr="00D960E2">
        <w:rPr>
          <w:noProof/>
        </w:rPr>
        <w:drawing>
          <wp:inline distT="0" distB="0" distL="0" distR="0" wp14:anchorId="691EF62A" wp14:editId="63D691C8">
            <wp:extent cx="5731510" cy="191044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608" cy="1916142"/>
                    </a:xfrm>
                    <a:prstGeom prst="rect">
                      <a:avLst/>
                    </a:prstGeom>
                  </pic:spPr>
                </pic:pic>
              </a:graphicData>
            </a:graphic>
          </wp:inline>
        </w:drawing>
      </w:r>
    </w:p>
    <w:p w14:paraId="54F4E5E8" w14:textId="77777777" w:rsidR="00D960E2" w:rsidRDefault="00D960E2" w:rsidP="00E51C4B">
      <w:r>
        <w:t>My thought process for the steps involved inside of Dstar</w:t>
      </w:r>
    </w:p>
    <w:p w14:paraId="5224C65A" w14:textId="77777777" w:rsidR="00E6553B" w:rsidRDefault="00E6553B" w:rsidP="00E51C4B">
      <w:r w:rsidRPr="00E6553B">
        <w:rPr>
          <w:noProof/>
        </w:rPr>
        <w:drawing>
          <wp:inline distT="0" distB="0" distL="0" distR="0" wp14:anchorId="39A38E68" wp14:editId="529B0312">
            <wp:extent cx="5731510" cy="200297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130" cy="2008430"/>
                    </a:xfrm>
                    <a:prstGeom prst="rect">
                      <a:avLst/>
                    </a:prstGeom>
                  </pic:spPr>
                </pic:pic>
              </a:graphicData>
            </a:graphic>
          </wp:inline>
        </w:drawing>
      </w:r>
    </w:p>
    <w:p w14:paraId="67DA5910" w14:textId="77777777" w:rsidR="00E6553B" w:rsidRDefault="00E6553B" w:rsidP="00E51C4B">
      <w:r>
        <w:t xml:space="preserve">An overview of the classes involved in the application </w:t>
      </w:r>
    </w:p>
    <w:p w14:paraId="3E97AA02" w14:textId="77777777" w:rsidR="00E44840" w:rsidRDefault="00E44840" w:rsidP="00E51C4B"/>
    <w:p w14:paraId="5B61D77B" w14:textId="77777777" w:rsidR="00E51C4B" w:rsidRDefault="00E51C4B" w:rsidP="00E51C4B"/>
    <w:p w14:paraId="539471D5" w14:textId="77777777" w:rsidR="00F04A6C" w:rsidRPr="00016144" w:rsidRDefault="00F04A6C" w:rsidP="00B16F88">
      <w:pPr>
        <w:pStyle w:val="Heading1"/>
        <w:rPr>
          <w:lang w:val="ga-IE"/>
        </w:rPr>
      </w:pPr>
      <w:bookmarkStart w:id="1" w:name="_Toc54713657"/>
      <w:r w:rsidRPr="00F474B1">
        <w:t>References</w:t>
      </w:r>
      <w:bookmarkEnd w:id="1"/>
    </w:p>
    <w:p w14:paraId="00DFE4A8" w14:textId="77777777" w:rsidR="007B09FF" w:rsidRDefault="00000000" w:rsidP="007B09FF">
      <w:hyperlink r:id="rId25" w:history="1">
        <w:r w:rsidR="007B09FF" w:rsidRPr="00E10A72">
          <w:rPr>
            <w:rStyle w:val="Hyperlink"/>
          </w:rPr>
          <w:t>https://core.ac.uk/download/pdf/235050716.pdf</w:t>
        </w:r>
      </w:hyperlink>
      <w:r w:rsidR="007B09FF">
        <w:t xml:space="preserve"> -  Path Planning Algorithm using D* Heuristic Method Based on PSO in Dynamic Environment Firas A. Raheema *, Umniah I. Hameedb</w:t>
      </w:r>
    </w:p>
    <w:p w14:paraId="2853A034" w14:textId="77777777" w:rsidR="007B09FF" w:rsidRDefault="00000000" w:rsidP="007B09FF">
      <w:hyperlink r:id="rId26" w:history="1">
        <w:r w:rsidR="007B09FF" w:rsidRPr="00E10A72">
          <w:rPr>
            <w:rStyle w:val="Hyperlink"/>
          </w:rPr>
          <w:t>https://medium.com/@nicholas.w.swift/easy-a-star-pathfinding-7e6689c7f7b2</w:t>
        </w:r>
      </w:hyperlink>
      <w:r w:rsidR="007B09FF">
        <w:t xml:space="preserve">  -Nicholas Swift Feb 27 2017</w:t>
      </w:r>
    </w:p>
    <w:p w14:paraId="2B35B3F3" w14:textId="77777777" w:rsidR="007B09FF" w:rsidRDefault="00000000" w:rsidP="007B09FF">
      <w:hyperlink r:id="rId27" w:history="1">
        <w:r w:rsidR="007B09FF" w:rsidRPr="00FA2BEF">
          <w:rPr>
            <w:rStyle w:val="Hyperlink"/>
          </w:rPr>
          <w:t>http://www.cs.cmu.edu/~ggordon/likhachev-etal.anytime-dstar.pdf</w:t>
        </w:r>
      </w:hyperlink>
      <w:r w:rsidR="007B09FF">
        <w:t xml:space="preserve"> -</w:t>
      </w:r>
      <w:r w:rsidR="007B09FF" w:rsidRPr="000301E6">
        <w:t xml:space="preserve"> </w:t>
      </w:r>
      <w:r w:rsidR="007B09FF">
        <w:t>Maxim Likhachev† , Dave Ferguson† , Geoff Gordon† , Anthony Stentz† , and Sebastian Thrun‡</w:t>
      </w:r>
    </w:p>
    <w:p w14:paraId="46453413" w14:textId="77777777" w:rsidR="007B09FF" w:rsidRDefault="00000000" w:rsidP="007B09FF">
      <w:hyperlink r:id="rId28" w:history="1">
        <w:r w:rsidR="007B09FF" w:rsidRPr="00495EC2">
          <w:rPr>
            <w:rStyle w:val="Hyperlink"/>
          </w:rPr>
          <w:t>https://www.ri.cmu.edu/pub_files/pub3/stentz_anthony__tony__1994_2/stentz_anthony__tony__1994_2.pdf</w:t>
        </w:r>
      </w:hyperlink>
      <w:r w:rsidR="007B09FF">
        <w:t xml:space="preserve"> -Anthony Stentz</w:t>
      </w:r>
    </w:p>
    <w:p w14:paraId="67EBA756" w14:textId="77777777" w:rsidR="00773FB4" w:rsidRPr="00773FB4" w:rsidRDefault="00773FB4" w:rsidP="007B09FF">
      <w:pPr>
        <w:spacing w:before="100" w:beforeAutospacing="1" w:after="100" w:afterAutospacing="1" w:line="240" w:lineRule="auto"/>
        <w:outlineLvl w:val="4"/>
        <w:rPr>
          <w:rFonts w:eastAsia="Times New Roman"/>
          <w:szCs w:val="24"/>
        </w:rPr>
      </w:pPr>
    </w:p>
    <w:p w14:paraId="567F7C16" w14:textId="77777777" w:rsidR="00773FB4" w:rsidRPr="00773FB4" w:rsidRDefault="00773FB4" w:rsidP="00773FB4">
      <w:pPr>
        <w:rPr>
          <w:rFonts w:eastAsia="Times New Roman"/>
          <w:szCs w:val="24"/>
        </w:rPr>
      </w:pPr>
    </w:p>
    <w:p w14:paraId="73C83CC5" w14:textId="77777777" w:rsidR="00773FB4" w:rsidRPr="00773FB4" w:rsidRDefault="00773FB4" w:rsidP="00773FB4">
      <w:pPr>
        <w:rPr>
          <w:rFonts w:eastAsia="Times New Roman"/>
          <w:szCs w:val="24"/>
        </w:rPr>
      </w:pPr>
    </w:p>
    <w:p w14:paraId="63D0372B" w14:textId="77777777" w:rsidR="00773FB4" w:rsidRPr="00773FB4" w:rsidRDefault="00773FB4" w:rsidP="00773FB4">
      <w:pPr>
        <w:rPr>
          <w:rFonts w:eastAsia="Times New Roman"/>
          <w:szCs w:val="24"/>
        </w:rPr>
      </w:pPr>
    </w:p>
    <w:p w14:paraId="45E15226" w14:textId="77777777" w:rsidR="00773FB4" w:rsidRPr="00773FB4" w:rsidRDefault="00773FB4" w:rsidP="00773FB4">
      <w:pPr>
        <w:rPr>
          <w:rFonts w:eastAsia="Times New Roman"/>
          <w:szCs w:val="24"/>
        </w:rPr>
      </w:pPr>
    </w:p>
    <w:p w14:paraId="70195A5D" w14:textId="77777777" w:rsidR="00773FB4" w:rsidRPr="00773FB4" w:rsidRDefault="00773FB4" w:rsidP="00773FB4">
      <w:pPr>
        <w:rPr>
          <w:rFonts w:eastAsia="Times New Roman"/>
          <w:szCs w:val="24"/>
        </w:rPr>
      </w:pPr>
    </w:p>
    <w:p w14:paraId="17AC8478" w14:textId="77777777" w:rsidR="00773FB4" w:rsidRPr="00773FB4" w:rsidRDefault="00773FB4" w:rsidP="00773FB4">
      <w:pPr>
        <w:rPr>
          <w:rFonts w:eastAsia="Times New Roman"/>
          <w:szCs w:val="24"/>
        </w:rPr>
      </w:pPr>
    </w:p>
    <w:p w14:paraId="5062AB9C" w14:textId="77777777" w:rsidR="00773FB4" w:rsidRPr="00773FB4" w:rsidRDefault="00773FB4" w:rsidP="00104242">
      <w:pPr>
        <w:jc w:val="right"/>
        <w:rPr>
          <w:rFonts w:eastAsia="Times New Roman"/>
          <w:szCs w:val="24"/>
        </w:rPr>
      </w:pPr>
    </w:p>
    <w:sectPr w:rsidR="00773FB4" w:rsidRPr="00773FB4" w:rsidSect="00255E27">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B5F3E" w14:textId="77777777" w:rsidR="00E341F1" w:rsidRDefault="00E341F1" w:rsidP="00255E27">
      <w:pPr>
        <w:spacing w:after="0" w:line="240" w:lineRule="auto"/>
      </w:pPr>
      <w:r>
        <w:separator/>
      </w:r>
    </w:p>
  </w:endnote>
  <w:endnote w:type="continuationSeparator" w:id="0">
    <w:p w14:paraId="03733FBF" w14:textId="77777777" w:rsidR="00E341F1" w:rsidRDefault="00E341F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12E4"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AD3B10">
      <w:rPr>
        <w:b/>
        <w:bCs/>
        <w:noProof/>
        <w:szCs w:val="24"/>
      </w:rPr>
      <w:t>4</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AD3B10">
      <w:rPr>
        <w:b/>
        <w:bCs/>
        <w:noProof/>
        <w:szCs w:val="24"/>
      </w:rPr>
      <w:t>7</w:t>
    </w:r>
    <w:r w:rsidRPr="00255E27">
      <w:rPr>
        <w:b/>
        <w:bCs/>
        <w:szCs w:val="24"/>
      </w:rPr>
      <w:fldChar w:fldCharType="end"/>
    </w:r>
  </w:p>
  <w:p w14:paraId="0BB187A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2AAA" w14:textId="77777777" w:rsidR="00E341F1" w:rsidRDefault="00E341F1" w:rsidP="00255E27">
      <w:pPr>
        <w:spacing w:after="0" w:line="240" w:lineRule="auto"/>
      </w:pPr>
      <w:r>
        <w:separator/>
      </w:r>
    </w:p>
  </w:footnote>
  <w:footnote w:type="continuationSeparator" w:id="0">
    <w:p w14:paraId="64F7521D" w14:textId="77777777" w:rsidR="00E341F1" w:rsidRDefault="00E341F1"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9"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131062">
    <w:abstractNumId w:val="5"/>
  </w:num>
  <w:num w:numId="2" w16cid:durableId="1481380139">
    <w:abstractNumId w:val="1"/>
  </w:num>
  <w:num w:numId="3" w16cid:durableId="1167676010">
    <w:abstractNumId w:val="0"/>
  </w:num>
  <w:num w:numId="4" w16cid:durableId="1052996330">
    <w:abstractNumId w:val="2"/>
  </w:num>
  <w:num w:numId="5" w16cid:durableId="26833581">
    <w:abstractNumId w:val="9"/>
  </w:num>
  <w:num w:numId="6" w16cid:durableId="906573078">
    <w:abstractNumId w:val="12"/>
  </w:num>
  <w:num w:numId="7" w16cid:durableId="468011126">
    <w:abstractNumId w:val="3"/>
  </w:num>
  <w:num w:numId="8" w16cid:durableId="2006862906">
    <w:abstractNumId w:val="4"/>
  </w:num>
  <w:num w:numId="9" w16cid:durableId="1594782165">
    <w:abstractNumId w:val="6"/>
  </w:num>
  <w:num w:numId="10" w16cid:durableId="668142075">
    <w:abstractNumId w:val="11"/>
  </w:num>
  <w:num w:numId="11" w16cid:durableId="374694647">
    <w:abstractNumId w:val="7"/>
  </w:num>
  <w:num w:numId="12" w16cid:durableId="140078259">
    <w:abstractNumId w:val="10"/>
  </w:num>
  <w:num w:numId="13" w16cid:durableId="500797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34"/>
    <w:rsid w:val="00016144"/>
    <w:rsid w:val="000516B4"/>
    <w:rsid w:val="000E6224"/>
    <w:rsid w:val="00104242"/>
    <w:rsid w:val="00187312"/>
    <w:rsid w:val="001913E3"/>
    <w:rsid w:val="001B78FA"/>
    <w:rsid w:val="001F1E96"/>
    <w:rsid w:val="00255E27"/>
    <w:rsid w:val="00263F61"/>
    <w:rsid w:val="0029646C"/>
    <w:rsid w:val="002C536B"/>
    <w:rsid w:val="002D2FA5"/>
    <w:rsid w:val="002D5C1E"/>
    <w:rsid w:val="002F212B"/>
    <w:rsid w:val="00356F01"/>
    <w:rsid w:val="003A3056"/>
    <w:rsid w:val="003C1C99"/>
    <w:rsid w:val="003D7C41"/>
    <w:rsid w:val="004B1BB4"/>
    <w:rsid w:val="004F37C5"/>
    <w:rsid w:val="004F60F5"/>
    <w:rsid w:val="005105CE"/>
    <w:rsid w:val="005836E7"/>
    <w:rsid w:val="005B0402"/>
    <w:rsid w:val="0061213C"/>
    <w:rsid w:val="006418F0"/>
    <w:rsid w:val="00650520"/>
    <w:rsid w:val="00663590"/>
    <w:rsid w:val="00674D1A"/>
    <w:rsid w:val="0069173E"/>
    <w:rsid w:val="0070771E"/>
    <w:rsid w:val="00735959"/>
    <w:rsid w:val="00765F52"/>
    <w:rsid w:val="00773FB4"/>
    <w:rsid w:val="007B09FF"/>
    <w:rsid w:val="007C09EC"/>
    <w:rsid w:val="008032AD"/>
    <w:rsid w:val="00824E64"/>
    <w:rsid w:val="00895385"/>
    <w:rsid w:val="008A45C6"/>
    <w:rsid w:val="008B1359"/>
    <w:rsid w:val="008D41A8"/>
    <w:rsid w:val="008E24CC"/>
    <w:rsid w:val="00916337"/>
    <w:rsid w:val="00975CBB"/>
    <w:rsid w:val="009D1885"/>
    <w:rsid w:val="00A12AE2"/>
    <w:rsid w:val="00A31D94"/>
    <w:rsid w:val="00AD3B10"/>
    <w:rsid w:val="00AF6625"/>
    <w:rsid w:val="00AF7444"/>
    <w:rsid w:val="00B16F88"/>
    <w:rsid w:val="00B24222"/>
    <w:rsid w:val="00B278F0"/>
    <w:rsid w:val="00B31D61"/>
    <w:rsid w:val="00B33BDE"/>
    <w:rsid w:val="00B45892"/>
    <w:rsid w:val="00B77AF0"/>
    <w:rsid w:val="00BB0C46"/>
    <w:rsid w:val="00BC2C37"/>
    <w:rsid w:val="00BC2D1F"/>
    <w:rsid w:val="00BD4880"/>
    <w:rsid w:val="00BD6866"/>
    <w:rsid w:val="00C115B9"/>
    <w:rsid w:val="00C152C3"/>
    <w:rsid w:val="00C73534"/>
    <w:rsid w:val="00CD6D2C"/>
    <w:rsid w:val="00CE15EC"/>
    <w:rsid w:val="00CF6183"/>
    <w:rsid w:val="00D24C21"/>
    <w:rsid w:val="00D26C84"/>
    <w:rsid w:val="00D364F7"/>
    <w:rsid w:val="00D7108B"/>
    <w:rsid w:val="00D960E2"/>
    <w:rsid w:val="00DA3710"/>
    <w:rsid w:val="00E055F3"/>
    <w:rsid w:val="00E247BC"/>
    <w:rsid w:val="00E323B0"/>
    <w:rsid w:val="00E341F1"/>
    <w:rsid w:val="00E41A8C"/>
    <w:rsid w:val="00E44840"/>
    <w:rsid w:val="00E51C4B"/>
    <w:rsid w:val="00E6553B"/>
    <w:rsid w:val="00EB49CF"/>
    <w:rsid w:val="00EE2334"/>
    <w:rsid w:val="00F02456"/>
    <w:rsid w:val="00F04A6C"/>
    <w:rsid w:val="00F11E8C"/>
    <w:rsid w:val="00F37767"/>
    <w:rsid w:val="00F452DC"/>
    <w:rsid w:val="00F474B1"/>
    <w:rsid w:val="00F86456"/>
    <w:rsid w:val="00F86BDE"/>
    <w:rsid w:val="00FA667A"/>
    <w:rsid w:val="00FB58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809E"/>
  <w15:chartTrackingRefBased/>
  <w15:docId w15:val="{BD487F2B-3C16-46DE-A6B3-37CD57F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nicholas.w.swift/easy-a-star-pathfinding-7e6689c7f7b2"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re.ac.uk/download/pdf/235050716.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ri.cmu.edu/pub_files/pub3/stentz_anthony__tony__1994_2/stentz_anthony__tony__1994_2.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cs.cmu.edu/~ggordon/likhachev-etal.anytime-dstar.pdf"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FB4317-F4DB-4A21-8CFD-23359618563E}">
  <ds:schemaRefs>
    <ds:schemaRef ds:uri="http://schemas.openxmlformats.org/officeDocument/2006/bibliography"/>
  </ds:schemaRefs>
</ds:datastoreItem>
</file>

<file path=customXml/itemProps4.xml><?xml version="1.0" encoding="utf-8"?>
<ds:datastoreItem xmlns:ds="http://schemas.openxmlformats.org/officeDocument/2006/customXml" ds:itemID="{53CEE206-AAC0-4B67-96AF-4DDD537A33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SETU_-_Technical_Design_Document_Template.dotx</Template>
  <TotalTime>16</TotalTime>
  <Pages>10</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12</cp:revision>
  <dcterms:created xsi:type="dcterms:W3CDTF">2022-12-14T17:29:00Z</dcterms:created>
  <dcterms:modified xsi:type="dcterms:W3CDTF">2023-04-05T19:42:00Z</dcterms:modified>
</cp:coreProperties>
</file>