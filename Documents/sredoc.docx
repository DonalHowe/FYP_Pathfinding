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552E4DA1"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 xml:space="preserve">process of the algorithms search and before the algorithm has been ran if </w:t>
      </w:r>
      <w:r w:rsidR="009E263E">
        <w:lastRenderedPageBreak/>
        <w:t>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2E1CF2" w:rsidRDefault="005F6155" w:rsidP="00760E3F">
      <w:pPr>
        <w:rPr>
          <w:b/>
          <w:bCs/>
          <w:sz w:val="32"/>
          <w:szCs w:val="32"/>
        </w:rPr>
      </w:pPr>
      <w:r w:rsidRPr="002E1CF2">
        <w:rPr>
          <w:b/>
          <w:bCs/>
          <w:sz w:val="32"/>
          <w:szCs w:val="32"/>
        </w:rPr>
        <w:t>Algorithm Table and Grid Sizes</w:t>
      </w:r>
    </w:p>
    <w:tbl>
      <w:tblPr>
        <w:tblStyle w:val="TableGrid"/>
        <w:tblW w:w="0" w:type="auto"/>
        <w:tblLook w:val="04A0" w:firstRow="1" w:lastRow="0" w:firstColumn="1" w:lastColumn="0" w:noHBand="0" w:noVBand="1"/>
      </w:tblPr>
      <w:tblGrid>
        <w:gridCol w:w="4508"/>
        <w:gridCol w:w="4508"/>
      </w:tblGrid>
      <w:tr w:rsidR="00FA0548" w14:paraId="1FCEA168" w14:textId="77777777" w:rsidTr="00FA0548">
        <w:tc>
          <w:tcPr>
            <w:tcW w:w="4508" w:type="dxa"/>
          </w:tcPr>
          <w:p w14:paraId="0BFFA318" w14:textId="7939FB85" w:rsidR="00FA0548" w:rsidRDefault="0074159D" w:rsidP="00C503A3">
            <w:r w:rsidRPr="00033194">
              <w:rPr>
                <w:noProof/>
              </w:rPr>
              <w:drawing>
                <wp:inline distT="0" distB="0" distL="0" distR="0" wp14:anchorId="0007D82E" wp14:editId="47FD0A7E">
                  <wp:extent cx="1753383" cy="1762125"/>
                  <wp:effectExtent l="0" t="0" r="0" b="0"/>
                  <wp:docPr id="15739933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3345" name="Picture 1" descr="Chart&#10;&#10;Description automatically generated"/>
                          <pic:cNvPicPr/>
                        </pic:nvPicPr>
                        <pic:blipFill>
                          <a:blip r:embed="rId12"/>
                          <a:stretch>
                            <a:fillRect/>
                          </a:stretch>
                        </pic:blipFill>
                        <pic:spPr>
                          <a:xfrm>
                            <a:off x="0" y="0"/>
                            <a:ext cx="1760557" cy="1769334"/>
                          </a:xfrm>
                          <a:prstGeom prst="rect">
                            <a:avLst/>
                          </a:prstGeom>
                        </pic:spPr>
                      </pic:pic>
                    </a:graphicData>
                  </a:graphic>
                </wp:inline>
              </w:drawing>
            </w:r>
            <w:r>
              <w:t xml:space="preserve"> </w:t>
            </w:r>
          </w:p>
        </w:tc>
        <w:tc>
          <w:tcPr>
            <w:tcW w:w="4508" w:type="dxa"/>
          </w:tcPr>
          <w:p w14:paraId="40731055" w14:textId="77777777" w:rsidR="00C503A3" w:rsidRDefault="00C503A3" w:rsidP="00C503A3">
            <w:r>
              <w:t>The user can select grid size and the algorithm they wish to use.</w:t>
            </w:r>
          </w:p>
          <w:p w14:paraId="69208657" w14:textId="77777777" w:rsidR="00FA0548" w:rsidRDefault="00FA0548" w:rsidP="00760E3F"/>
        </w:tc>
      </w:tr>
      <w:tr w:rsidR="00FA0548" w14:paraId="4E4BDE04" w14:textId="77777777" w:rsidTr="00FA0548">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017C7B47" w14:textId="77777777" w:rsidR="007E5CD8" w:rsidRDefault="007E5CD8" w:rsidP="007E5CD8">
            <w:r>
              <w:t xml:space="preserve">The small grid with 100 cells and row of columns of 10 each </w:t>
            </w:r>
          </w:p>
          <w:p w14:paraId="4F0A0418" w14:textId="77777777" w:rsidR="00FA0548" w:rsidRDefault="00FA0548" w:rsidP="00760E3F"/>
        </w:tc>
      </w:tr>
      <w:tr w:rsidR="00FA0548" w14:paraId="6DA9BD46" w14:textId="77777777" w:rsidTr="00FA0548">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750C4B9F" w14:textId="77777777" w:rsidR="00FA0FB9" w:rsidRDefault="00FA0FB9" w:rsidP="00FA0FB9">
            <w:r>
              <w:t>The large grid with 2500 cells and row of columns of 50 each</w:t>
            </w:r>
          </w:p>
          <w:p w14:paraId="0CF9FE9E" w14:textId="77777777" w:rsidR="00FA0548" w:rsidRDefault="00FA0548" w:rsidP="00760E3F"/>
        </w:tc>
      </w:tr>
      <w:tr w:rsidR="00FA0548"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5D99A021" w14:textId="75AC4C4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0E039D1D" w:rsidR="00327780" w:rsidRPr="00147210" w:rsidRDefault="00327780" w:rsidP="00760E3F">
      <w:pPr>
        <w:rPr>
          <w:b/>
          <w:bCs/>
          <w:sz w:val="32"/>
          <w:szCs w:val="32"/>
        </w:rPr>
      </w:pPr>
      <w:r w:rsidRPr="00147210">
        <w:rPr>
          <w:b/>
          <w:bCs/>
          <w:sz w:val="32"/>
          <w:szCs w:val="32"/>
        </w:rPr>
        <w:lastRenderedPageBreak/>
        <w:t>Console Visualisation</w:t>
      </w:r>
      <w:r w:rsidR="00147210" w:rsidRPr="00147210">
        <w:rPr>
          <w:b/>
          <w:bCs/>
          <w:sz w:val="32"/>
          <w:szCs w:val="32"/>
        </w:rPr>
        <w:t xml:space="preserve"> </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lastRenderedPageBreak/>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571978EC" w:rsidR="003C7252" w:rsidRPr="005F6155" w:rsidRDefault="00A07F92" w:rsidP="00760E3F">
      <w:pPr>
        <w:rPr>
          <w:b/>
          <w:bCs/>
          <w:sz w:val="32"/>
          <w:szCs w:val="32"/>
        </w:rPr>
      </w:pPr>
      <w:r w:rsidRPr="00147210">
        <w:rPr>
          <w:b/>
          <w:bCs/>
          <w:sz w:val="32"/>
          <w:szCs w:val="32"/>
        </w:rPr>
        <w:lastRenderedPageBreak/>
        <w:t xml:space="preserve">Code visualisation </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25F136E4" w:rsidR="00143251" w:rsidRDefault="00143251" w:rsidP="00760E3F"/>
    <w:p w14:paraId="31D38526" w14:textId="3F1BE7E5" w:rsidR="00143251" w:rsidRPr="00756163" w:rsidRDefault="00143251" w:rsidP="00760E3F">
      <w:pPr>
        <w:rPr>
          <w:b/>
          <w:bCs/>
          <w:sz w:val="32"/>
          <w:szCs w:val="32"/>
        </w:rPr>
      </w:pPr>
      <w:r w:rsidRPr="00756163">
        <w:rPr>
          <w:b/>
          <w:bCs/>
          <w:sz w:val="32"/>
          <w:szCs w:val="32"/>
        </w:rPr>
        <w:t>Visualisation of Paths using the different algorithms available</w:t>
      </w:r>
      <w:r w:rsidR="00EA49EB" w:rsidRPr="00756163">
        <w:rPr>
          <w:b/>
          <w:bCs/>
          <w:sz w:val="32"/>
          <w:szCs w:val="32"/>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lastRenderedPageBreak/>
              <w:drawing>
                <wp:inline distT="0" distB="0" distL="0" distR="0" wp14:anchorId="3E087FA5" wp14:editId="6715A420">
                  <wp:extent cx="1158508" cy="1362075"/>
                  <wp:effectExtent l="0" t="0" r="3810"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170736" cy="1376451"/>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7E94120D" w14:textId="615E5749"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11856F24" w14:textId="285375BB" w:rsidR="00D31328" w:rsidRDefault="00D31328" w:rsidP="00760E3F"/>
        </w:tc>
      </w:tr>
      <w:tr w:rsidR="00CA5357" w14:paraId="2F642B7F" w14:textId="77777777" w:rsidTr="00CA5357">
        <w:tc>
          <w:tcPr>
            <w:tcW w:w="4508" w:type="dxa"/>
          </w:tcPr>
          <w:p w14:paraId="38185FF2" w14:textId="16293720" w:rsidR="00CA5357" w:rsidRDefault="00D31328" w:rsidP="00760E3F">
            <w:r w:rsidRPr="00D31328">
              <w:rPr>
                <w:noProof/>
              </w:rPr>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0"/>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lastRenderedPageBreak/>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1"/>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2"/>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77777777" w:rsidR="00280E1A" w:rsidRDefault="00280E1A" w:rsidP="00760E3F"/>
    <w:p w14:paraId="13C5D92A" w14:textId="1C277900" w:rsidR="004D7285" w:rsidRDefault="004D7285" w:rsidP="009F6DC1">
      <w:pPr>
        <w:rPr>
          <w:b/>
          <w:bCs/>
          <w:sz w:val="32"/>
          <w:szCs w:val="32"/>
        </w:rPr>
      </w:pPr>
      <w:r w:rsidRPr="005C465A">
        <w:rPr>
          <w:b/>
          <w:bCs/>
          <w:sz w:val="32"/>
          <w:szCs w:val="32"/>
        </w:rPr>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3"/>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lastRenderedPageBreak/>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4"/>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5"/>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6"/>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lastRenderedPageBreak/>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7"/>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8"/>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49"/>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lastRenderedPageBreak/>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0"/>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1"/>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2"/>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3"/>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4"/>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77777777" w:rsidR="00D96980" w:rsidRDefault="00D96980" w:rsidP="009F6DC1"/>
    <w:p w14:paraId="30C05C64" w14:textId="044F0F95" w:rsidR="009F6DC1" w:rsidRDefault="009F6DC1" w:rsidP="009F6DC1">
      <w:r>
        <w:lastRenderedPageBreak/>
        <w:t xml:space="preserve">Design and </w:t>
      </w:r>
      <w:r w:rsidR="00936412">
        <w:t>describe</w:t>
      </w:r>
      <w:r>
        <w:t xml:space="preserve"> ho</w:t>
      </w:r>
      <w:r w:rsidR="00936412">
        <w:t xml:space="preserve">w the application will be used: </w:t>
      </w:r>
      <w:r>
        <w:t>e.g. Navigatio</w:t>
      </w:r>
      <w:r w:rsidR="00936412">
        <w:t>n sequence in Web based project.</w:t>
      </w:r>
    </w:p>
    <w:p w14:paraId="2FD56BC3" w14:textId="77777777" w:rsidR="00D91FE2" w:rsidRDefault="00D91FE2" w:rsidP="009F6DC1"/>
    <w:p w14:paraId="28C5D340" w14:textId="0A7EF844"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p>
    <w:p w14:paraId="054FB8A4" w14:textId="2993DE59" w:rsidR="009F6DC1" w:rsidRDefault="009F6DC1" w:rsidP="009F6DC1">
      <w:r>
        <w:t>User interfaces should be specified loosely here (possibly screen shots of prototype user interfaces - you will not be held to using these UIs they are just to assist in explanation</w:t>
      </w:r>
      <w:r w:rsidR="00936412">
        <w:t xml:space="preserve"> of your project functionality).</w:t>
      </w:r>
    </w:p>
    <w:p w14:paraId="5E6B23B3" w14:textId="77777777" w:rsidR="009F6DC1" w:rsidRDefault="009F6DC1" w:rsidP="009F6DC1">
      <w:r>
        <w:t>Include any element that you would feel conveys how you perceive your project will function.</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5"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6"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7"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77777777" w:rsidR="003E1251" w:rsidRDefault="00000000" w:rsidP="003E1251">
      <w:hyperlink r:id="rId58" w:history="1">
        <w:r w:rsidR="003E1251" w:rsidRPr="00495EC2">
          <w:rPr>
            <w:rStyle w:val="Hyperlink"/>
          </w:rPr>
          <w:t>https://www.ri.cmu.edu/pub_files/pub3/stentz_anthony__tony__1994_2/stentz_anthony__tony__1994_2.pdf</w:t>
        </w:r>
      </w:hyperlink>
      <w:r w:rsidR="003E1251">
        <w:t xml:space="preserve"> -Anthony Stentz</w:t>
      </w:r>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411A6" w14:textId="77777777" w:rsidR="007A3895" w:rsidRDefault="007A3895" w:rsidP="00255E27">
      <w:pPr>
        <w:spacing w:after="0" w:line="240" w:lineRule="auto"/>
      </w:pPr>
      <w:r>
        <w:separator/>
      </w:r>
    </w:p>
  </w:endnote>
  <w:endnote w:type="continuationSeparator" w:id="0">
    <w:p w14:paraId="2008664A" w14:textId="77777777" w:rsidR="007A3895" w:rsidRDefault="007A389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BB290" w14:textId="77777777" w:rsidR="007A3895" w:rsidRDefault="007A3895" w:rsidP="00255E27">
      <w:pPr>
        <w:spacing w:after="0" w:line="240" w:lineRule="auto"/>
      </w:pPr>
      <w:r>
        <w:separator/>
      </w:r>
    </w:p>
  </w:footnote>
  <w:footnote w:type="continuationSeparator" w:id="0">
    <w:p w14:paraId="165F3443" w14:textId="77777777" w:rsidR="007A3895" w:rsidRDefault="007A389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636C9"/>
    <w:rsid w:val="000640E2"/>
    <w:rsid w:val="00070B86"/>
    <w:rsid w:val="00074A15"/>
    <w:rsid w:val="00093798"/>
    <w:rsid w:val="000A0456"/>
    <w:rsid w:val="000A5298"/>
    <w:rsid w:val="000B366F"/>
    <w:rsid w:val="000B3719"/>
    <w:rsid w:val="000C080C"/>
    <w:rsid w:val="000C1A5B"/>
    <w:rsid w:val="000C3A16"/>
    <w:rsid w:val="000C4B0F"/>
    <w:rsid w:val="000F61BD"/>
    <w:rsid w:val="001118DB"/>
    <w:rsid w:val="00117731"/>
    <w:rsid w:val="00126A15"/>
    <w:rsid w:val="00131012"/>
    <w:rsid w:val="00143251"/>
    <w:rsid w:val="00146939"/>
    <w:rsid w:val="00146C9A"/>
    <w:rsid w:val="00147210"/>
    <w:rsid w:val="00147FAF"/>
    <w:rsid w:val="00160639"/>
    <w:rsid w:val="00164873"/>
    <w:rsid w:val="00170F2A"/>
    <w:rsid w:val="00175F3C"/>
    <w:rsid w:val="0017712B"/>
    <w:rsid w:val="001900DF"/>
    <w:rsid w:val="001913E3"/>
    <w:rsid w:val="001B2EE7"/>
    <w:rsid w:val="001B78FA"/>
    <w:rsid w:val="001C20B1"/>
    <w:rsid w:val="001D6D96"/>
    <w:rsid w:val="001F14D6"/>
    <w:rsid w:val="00201ECC"/>
    <w:rsid w:val="00225CB1"/>
    <w:rsid w:val="002366CA"/>
    <w:rsid w:val="00243C04"/>
    <w:rsid w:val="00247B89"/>
    <w:rsid w:val="00255E27"/>
    <w:rsid w:val="00263F61"/>
    <w:rsid w:val="00267552"/>
    <w:rsid w:val="0027087C"/>
    <w:rsid w:val="00280975"/>
    <w:rsid w:val="00280E1A"/>
    <w:rsid w:val="0028618A"/>
    <w:rsid w:val="00287B24"/>
    <w:rsid w:val="0029274C"/>
    <w:rsid w:val="00293C5C"/>
    <w:rsid w:val="002C089E"/>
    <w:rsid w:val="002D2FA5"/>
    <w:rsid w:val="002D5C1E"/>
    <w:rsid w:val="002D66F9"/>
    <w:rsid w:val="002E1CF2"/>
    <w:rsid w:val="002E6148"/>
    <w:rsid w:val="002F49CC"/>
    <w:rsid w:val="002F6098"/>
    <w:rsid w:val="002F7D37"/>
    <w:rsid w:val="003021FF"/>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11B0"/>
    <w:rsid w:val="003E1251"/>
    <w:rsid w:val="003F3C9B"/>
    <w:rsid w:val="00406219"/>
    <w:rsid w:val="00406F20"/>
    <w:rsid w:val="00413C26"/>
    <w:rsid w:val="004611F6"/>
    <w:rsid w:val="00465C95"/>
    <w:rsid w:val="0047050E"/>
    <w:rsid w:val="0047496C"/>
    <w:rsid w:val="00477A64"/>
    <w:rsid w:val="00490E04"/>
    <w:rsid w:val="00491806"/>
    <w:rsid w:val="004A074B"/>
    <w:rsid w:val="004A21FA"/>
    <w:rsid w:val="004A2BB3"/>
    <w:rsid w:val="004A6B11"/>
    <w:rsid w:val="004B1BB4"/>
    <w:rsid w:val="004B2393"/>
    <w:rsid w:val="004C7D69"/>
    <w:rsid w:val="004D109F"/>
    <w:rsid w:val="004D3F53"/>
    <w:rsid w:val="004D4022"/>
    <w:rsid w:val="004D7285"/>
    <w:rsid w:val="005105CE"/>
    <w:rsid w:val="0051399F"/>
    <w:rsid w:val="00540FF1"/>
    <w:rsid w:val="00541CAB"/>
    <w:rsid w:val="00554399"/>
    <w:rsid w:val="00563ABA"/>
    <w:rsid w:val="00580A77"/>
    <w:rsid w:val="005836E7"/>
    <w:rsid w:val="0058414F"/>
    <w:rsid w:val="005902A0"/>
    <w:rsid w:val="0059577E"/>
    <w:rsid w:val="005A22B4"/>
    <w:rsid w:val="005A2E39"/>
    <w:rsid w:val="005A5774"/>
    <w:rsid w:val="005C465A"/>
    <w:rsid w:val="005D59D0"/>
    <w:rsid w:val="005F6155"/>
    <w:rsid w:val="00600747"/>
    <w:rsid w:val="00600A24"/>
    <w:rsid w:val="0061213C"/>
    <w:rsid w:val="00617855"/>
    <w:rsid w:val="00624177"/>
    <w:rsid w:val="00635E50"/>
    <w:rsid w:val="006418F0"/>
    <w:rsid w:val="00647DB2"/>
    <w:rsid w:val="00650520"/>
    <w:rsid w:val="00653259"/>
    <w:rsid w:val="00663590"/>
    <w:rsid w:val="006640B0"/>
    <w:rsid w:val="0066534F"/>
    <w:rsid w:val="00674D1A"/>
    <w:rsid w:val="00696D39"/>
    <w:rsid w:val="006B6D84"/>
    <w:rsid w:val="006C1297"/>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D41A8"/>
    <w:rsid w:val="008D6AC1"/>
    <w:rsid w:val="008D7B6A"/>
    <w:rsid w:val="008E2757"/>
    <w:rsid w:val="00900212"/>
    <w:rsid w:val="00902E5B"/>
    <w:rsid w:val="00905F2D"/>
    <w:rsid w:val="0090611F"/>
    <w:rsid w:val="00914CC6"/>
    <w:rsid w:val="00916337"/>
    <w:rsid w:val="00935F06"/>
    <w:rsid w:val="00936412"/>
    <w:rsid w:val="00954A4A"/>
    <w:rsid w:val="00983A23"/>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33C96"/>
    <w:rsid w:val="00A347AF"/>
    <w:rsid w:val="00A52949"/>
    <w:rsid w:val="00A55884"/>
    <w:rsid w:val="00A57AAA"/>
    <w:rsid w:val="00A707AE"/>
    <w:rsid w:val="00A70CFF"/>
    <w:rsid w:val="00A872A7"/>
    <w:rsid w:val="00A952A8"/>
    <w:rsid w:val="00AA4804"/>
    <w:rsid w:val="00AB61BD"/>
    <w:rsid w:val="00AC4E66"/>
    <w:rsid w:val="00AD5AD7"/>
    <w:rsid w:val="00AD5DE0"/>
    <w:rsid w:val="00AE315A"/>
    <w:rsid w:val="00AF41E4"/>
    <w:rsid w:val="00B02075"/>
    <w:rsid w:val="00B064AC"/>
    <w:rsid w:val="00B16F88"/>
    <w:rsid w:val="00B25428"/>
    <w:rsid w:val="00B278F0"/>
    <w:rsid w:val="00B31D61"/>
    <w:rsid w:val="00B37B48"/>
    <w:rsid w:val="00B4664F"/>
    <w:rsid w:val="00B57677"/>
    <w:rsid w:val="00B71AC4"/>
    <w:rsid w:val="00B77AF0"/>
    <w:rsid w:val="00B829D0"/>
    <w:rsid w:val="00B924BC"/>
    <w:rsid w:val="00B94078"/>
    <w:rsid w:val="00B95D06"/>
    <w:rsid w:val="00BA7D26"/>
    <w:rsid w:val="00BB13E5"/>
    <w:rsid w:val="00BB32B3"/>
    <w:rsid w:val="00BB3D28"/>
    <w:rsid w:val="00BB79C6"/>
    <w:rsid w:val="00BC2D1F"/>
    <w:rsid w:val="00BD19A8"/>
    <w:rsid w:val="00BD4880"/>
    <w:rsid w:val="00BF00F2"/>
    <w:rsid w:val="00BF6347"/>
    <w:rsid w:val="00C00989"/>
    <w:rsid w:val="00C1459F"/>
    <w:rsid w:val="00C152C3"/>
    <w:rsid w:val="00C17451"/>
    <w:rsid w:val="00C179BC"/>
    <w:rsid w:val="00C503A3"/>
    <w:rsid w:val="00C566C9"/>
    <w:rsid w:val="00C65F0C"/>
    <w:rsid w:val="00C74614"/>
    <w:rsid w:val="00C843AC"/>
    <w:rsid w:val="00C92973"/>
    <w:rsid w:val="00C930BE"/>
    <w:rsid w:val="00C96864"/>
    <w:rsid w:val="00CA021D"/>
    <w:rsid w:val="00CA3AA7"/>
    <w:rsid w:val="00CA5357"/>
    <w:rsid w:val="00CD4F4E"/>
    <w:rsid w:val="00CD77B2"/>
    <w:rsid w:val="00CE15EC"/>
    <w:rsid w:val="00CF4668"/>
    <w:rsid w:val="00D118D6"/>
    <w:rsid w:val="00D1573E"/>
    <w:rsid w:val="00D16733"/>
    <w:rsid w:val="00D17CD1"/>
    <w:rsid w:val="00D24C21"/>
    <w:rsid w:val="00D25042"/>
    <w:rsid w:val="00D26C84"/>
    <w:rsid w:val="00D31328"/>
    <w:rsid w:val="00D364F7"/>
    <w:rsid w:val="00D447AD"/>
    <w:rsid w:val="00D5165F"/>
    <w:rsid w:val="00D51BC1"/>
    <w:rsid w:val="00D857EB"/>
    <w:rsid w:val="00D86040"/>
    <w:rsid w:val="00D91FE2"/>
    <w:rsid w:val="00D96980"/>
    <w:rsid w:val="00DA2B55"/>
    <w:rsid w:val="00DA3710"/>
    <w:rsid w:val="00DA658B"/>
    <w:rsid w:val="00DB3B15"/>
    <w:rsid w:val="00DE0EB6"/>
    <w:rsid w:val="00DE2247"/>
    <w:rsid w:val="00E02FB2"/>
    <w:rsid w:val="00E055F3"/>
    <w:rsid w:val="00E0617F"/>
    <w:rsid w:val="00E11332"/>
    <w:rsid w:val="00E242AB"/>
    <w:rsid w:val="00E247BC"/>
    <w:rsid w:val="00E347C9"/>
    <w:rsid w:val="00E374DA"/>
    <w:rsid w:val="00E41A8C"/>
    <w:rsid w:val="00E4469D"/>
    <w:rsid w:val="00E549D1"/>
    <w:rsid w:val="00E622E1"/>
    <w:rsid w:val="00E75142"/>
    <w:rsid w:val="00E75235"/>
    <w:rsid w:val="00E805CE"/>
    <w:rsid w:val="00E90D16"/>
    <w:rsid w:val="00E90DAA"/>
    <w:rsid w:val="00E91819"/>
    <w:rsid w:val="00E9248A"/>
    <w:rsid w:val="00EA49EB"/>
    <w:rsid w:val="00EB00D3"/>
    <w:rsid w:val="00EB3AEF"/>
    <w:rsid w:val="00EB49CF"/>
    <w:rsid w:val="00ED6755"/>
    <w:rsid w:val="00F02456"/>
    <w:rsid w:val="00F04A6C"/>
    <w:rsid w:val="00F11E8C"/>
    <w:rsid w:val="00F16C8B"/>
    <w:rsid w:val="00F21CF9"/>
    <w:rsid w:val="00F27DFE"/>
    <w:rsid w:val="00F330CB"/>
    <w:rsid w:val="00F336E0"/>
    <w:rsid w:val="00F36C18"/>
    <w:rsid w:val="00F37767"/>
    <w:rsid w:val="00F37927"/>
    <w:rsid w:val="00F43609"/>
    <w:rsid w:val="00F452DC"/>
    <w:rsid w:val="00F474B1"/>
    <w:rsid w:val="00F534BE"/>
    <w:rsid w:val="00F63B79"/>
    <w:rsid w:val="00F82FFC"/>
    <w:rsid w:val="00F83B2B"/>
    <w:rsid w:val="00FA0548"/>
    <w:rsid w:val="00FA0FB9"/>
    <w:rsid w:val="00FA1AB7"/>
    <w:rsid w:val="00FA667A"/>
    <w:rsid w:val="00FB585C"/>
    <w:rsid w:val="00FC4BA0"/>
    <w:rsid w:val="00FD6B1A"/>
    <w:rsid w:val="00FE0D65"/>
    <w:rsid w:val="00FE1A16"/>
    <w:rsid w:val="00FE527B"/>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ore.ac.uk/download/pdf/235050716.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ri.cmu.edu/pub_files/pub3/stentz_anthony__tony__1994_2/stentz_anthony__tony__1994_2.pdf"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edium.com/@nicholas.w.swift/easy-a-star-pathfinding-7e6689c7f7b2"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cs.cmu.edu/~ggordon/likhachev-etal.anytime-dstar.pdf"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2.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115</TotalTime>
  <Pages>18</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251</cp:revision>
  <dcterms:created xsi:type="dcterms:W3CDTF">2022-12-14T17:29:00Z</dcterms:created>
  <dcterms:modified xsi:type="dcterms:W3CDTF">2023-04-03T21:20:00Z</dcterms:modified>
</cp:coreProperties>
</file>