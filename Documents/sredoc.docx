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673CA" w14:textId="77777777" w:rsidR="00146939" w:rsidRDefault="00146939" w:rsidP="00146939">
      <w:pPr>
        <w:pStyle w:val="ReportGuidelines"/>
        <w:jc w:val="center"/>
        <w:rPr>
          <w:szCs w:val="24"/>
        </w:rPr>
      </w:pPr>
    </w:p>
    <w:p w14:paraId="2DE4CD0C" w14:textId="77777777" w:rsidR="002D2FA5" w:rsidRPr="00F474B1" w:rsidRDefault="00074A15" w:rsidP="00146939">
      <w:pPr>
        <w:pStyle w:val="ReportGuidelines"/>
        <w:jc w:val="center"/>
        <w:rPr>
          <w:szCs w:val="24"/>
        </w:rPr>
      </w:pPr>
      <w:r>
        <w:rPr>
          <w:noProof/>
          <w:szCs w:val="24"/>
        </w:rPr>
        <w:drawing>
          <wp:inline distT="0" distB="0" distL="0" distR="0" wp14:anchorId="40772493" wp14:editId="35C2F58B">
            <wp:extent cx="3086100" cy="173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3D9B15D5" w14:textId="77777777" w:rsidR="00255E27" w:rsidRPr="00F474B1" w:rsidRDefault="00255E27" w:rsidP="00255E27">
      <w:pPr>
        <w:pStyle w:val="ReportGuidelines"/>
        <w:jc w:val="center"/>
        <w:rPr>
          <w:szCs w:val="24"/>
        </w:rPr>
      </w:pPr>
    </w:p>
    <w:p w14:paraId="01A1695E" w14:textId="77777777" w:rsidR="003D7C41" w:rsidRDefault="003D7C41" w:rsidP="00FA667A">
      <w:pPr>
        <w:pStyle w:val="Title"/>
        <w:jc w:val="center"/>
      </w:pPr>
      <w:r w:rsidRPr="003D7C41">
        <w:t xml:space="preserve">Computer Games Development </w:t>
      </w:r>
      <w:r w:rsidR="00146939">
        <w:t>SE607</w:t>
      </w:r>
    </w:p>
    <w:p w14:paraId="2853FE96" w14:textId="77777777" w:rsidR="00255E27" w:rsidRPr="00F474B1" w:rsidRDefault="001B2EE7" w:rsidP="00FA667A">
      <w:pPr>
        <w:pStyle w:val="Title"/>
        <w:jc w:val="center"/>
      </w:pPr>
      <w:r>
        <w:t>S</w:t>
      </w:r>
      <w:r w:rsidR="00AF41E4">
        <w:t xml:space="preserve">oftware </w:t>
      </w:r>
      <w:r w:rsidR="00DA2B55">
        <w:t xml:space="preserve">Functional </w:t>
      </w:r>
      <w:r>
        <w:t>S</w:t>
      </w:r>
      <w:r w:rsidR="00247B89">
        <w:t>pecification</w:t>
      </w:r>
    </w:p>
    <w:p w14:paraId="395A8641" w14:textId="77777777" w:rsidR="00255E27" w:rsidRPr="00F474B1" w:rsidRDefault="00255E27" w:rsidP="00FA667A">
      <w:pPr>
        <w:pStyle w:val="Title"/>
        <w:jc w:val="center"/>
      </w:pPr>
      <w:r w:rsidRPr="00F474B1">
        <w:t>Year I</w:t>
      </w:r>
      <w:r w:rsidR="00342EF4">
        <w:t>V</w:t>
      </w:r>
    </w:p>
    <w:p w14:paraId="60DD2EB6" w14:textId="77777777" w:rsidR="00146939" w:rsidRPr="00F474B1" w:rsidRDefault="00146939" w:rsidP="00255E27">
      <w:pPr>
        <w:pStyle w:val="ReportGuidelines"/>
        <w:jc w:val="center"/>
        <w:rPr>
          <w:szCs w:val="24"/>
        </w:rPr>
      </w:pPr>
    </w:p>
    <w:p w14:paraId="2055DC07" w14:textId="77777777" w:rsidR="002D2FA5" w:rsidRPr="00F474B1" w:rsidRDefault="002D2FA5" w:rsidP="00255E27">
      <w:pPr>
        <w:pStyle w:val="ReportGuidelines"/>
        <w:jc w:val="center"/>
        <w:rPr>
          <w:szCs w:val="24"/>
        </w:rPr>
      </w:pPr>
    </w:p>
    <w:p w14:paraId="18E6BF34" w14:textId="77777777" w:rsidR="002D2FA5" w:rsidRDefault="002D2FA5" w:rsidP="00E247BC">
      <w:pPr>
        <w:pStyle w:val="Title"/>
        <w:jc w:val="center"/>
        <w:rPr>
          <w:sz w:val="32"/>
          <w:szCs w:val="32"/>
        </w:rPr>
      </w:pPr>
    </w:p>
    <w:tbl>
      <w:tblPr>
        <w:tblW w:w="0" w:type="auto"/>
        <w:tblLook w:val="04A0" w:firstRow="1" w:lastRow="0" w:firstColumn="1" w:lastColumn="0" w:noHBand="0" w:noVBand="1"/>
      </w:tblPr>
      <w:tblGrid>
        <w:gridCol w:w="4518"/>
        <w:gridCol w:w="4508"/>
      </w:tblGrid>
      <w:tr w:rsidR="003D7C41" w14:paraId="731EC121" w14:textId="77777777" w:rsidTr="00E41A8C">
        <w:tc>
          <w:tcPr>
            <w:tcW w:w="4621" w:type="dxa"/>
            <w:shd w:val="clear" w:color="auto" w:fill="auto"/>
          </w:tcPr>
          <w:p w14:paraId="6741EC61" w14:textId="77777777" w:rsidR="00293C5C" w:rsidRDefault="00293C5C" w:rsidP="00E41A8C">
            <w:pPr>
              <w:pStyle w:val="Title"/>
              <w:jc w:val="center"/>
              <w:rPr>
                <w:sz w:val="32"/>
                <w:szCs w:val="32"/>
              </w:rPr>
            </w:pPr>
            <w:r>
              <w:rPr>
                <w:sz w:val="32"/>
                <w:szCs w:val="32"/>
              </w:rPr>
              <w:t>Donal Howe</w:t>
            </w:r>
          </w:p>
          <w:p w14:paraId="671631CF" w14:textId="77777777" w:rsidR="003D7C41" w:rsidRPr="00E41A8C" w:rsidRDefault="00293C5C" w:rsidP="00E41A8C">
            <w:pPr>
              <w:pStyle w:val="Title"/>
              <w:jc w:val="center"/>
              <w:rPr>
                <w:sz w:val="32"/>
                <w:szCs w:val="32"/>
              </w:rPr>
            </w:pPr>
            <w:r w:rsidRPr="00E41A8C">
              <w:rPr>
                <w:sz w:val="32"/>
                <w:szCs w:val="32"/>
              </w:rPr>
              <w:t xml:space="preserve"> </w:t>
            </w:r>
            <w:r>
              <w:rPr>
                <w:sz w:val="32"/>
                <w:szCs w:val="32"/>
              </w:rPr>
              <w:t>C00249662</w:t>
            </w:r>
          </w:p>
          <w:p w14:paraId="5981B39B" w14:textId="77777777" w:rsidR="003D7C41" w:rsidRDefault="003D7C41" w:rsidP="00E41A8C">
            <w:pPr>
              <w:pStyle w:val="Title"/>
            </w:pPr>
          </w:p>
        </w:tc>
        <w:tc>
          <w:tcPr>
            <w:tcW w:w="4621" w:type="dxa"/>
            <w:shd w:val="clear" w:color="auto" w:fill="auto"/>
          </w:tcPr>
          <w:p w14:paraId="5FD4203E" w14:textId="77777777" w:rsidR="003D7C41" w:rsidRPr="00E41A8C" w:rsidRDefault="003D7C41" w:rsidP="00E41A8C">
            <w:pPr>
              <w:pStyle w:val="Title"/>
              <w:jc w:val="center"/>
              <w:rPr>
                <w:sz w:val="32"/>
                <w:szCs w:val="32"/>
              </w:rPr>
            </w:pPr>
            <w:r w:rsidRPr="00E41A8C">
              <w:rPr>
                <w:sz w:val="32"/>
                <w:szCs w:val="32"/>
              </w:rPr>
              <w:t>[Student Name]</w:t>
            </w:r>
          </w:p>
          <w:p w14:paraId="67E5C9AE" w14:textId="77777777" w:rsidR="003D7C41" w:rsidRPr="00E41A8C" w:rsidRDefault="003D7C41" w:rsidP="00E41A8C">
            <w:pPr>
              <w:pStyle w:val="Title"/>
              <w:jc w:val="center"/>
              <w:rPr>
                <w:sz w:val="32"/>
                <w:szCs w:val="32"/>
              </w:rPr>
            </w:pPr>
            <w:r w:rsidRPr="00E41A8C">
              <w:rPr>
                <w:sz w:val="32"/>
                <w:szCs w:val="32"/>
              </w:rPr>
              <w:t>[Student Number]</w:t>
            </w:r>
          </w:p>
          <w:p w14:paraId="75770C46" w14:textId="77777777" w:rsidR="003D7C41" w:rsidRDefault="003D7C41" w:rsidP="00E41A8C">
            <w:pPr>
              <w:pStyle w:val="Title"/>
              <w:jc w:val="center"/>
            </w:pPr>
          </w:p>
        </w:tc>
      </w:tr>
      <w:tr w:rsidR="003D7C41" w14:paraId="2DA6C4E6" w14:textId="77777777" w:rsidTr="00E41A8C">
        <w:tc>
          <w:tcPr>
            <w:tcW w:w="9242" w:type="dxa"/>
            <w:gridSpan w:val="2"/>
            <w:shd w:val="clear" w:color="auto" w:fill="auto"/>
          </w:tcPr>
          <w:p w14:paraId="7DE3F7CF" w14:textId="77777777" w:rsidR="003D7C41" w:rsidRPr="003D7C41" w:rsidRDefault="003D7C41" w:rsidP="00E41A8C">
            <w:pPr>
              <w:pStyle w:val="Title"/>
              <w:jc w:val="center"/>
            </w:pPr>
            <w:r w:rsidRPr="00E41A8C">
              <w:rPr>
                <w:sz w:val="32"/>
                <w:szCs w:val="32"/>
              </w:rPr>
              <w:t>[Date of Submission]</w:t>
            </w:r>
          </w:p>
        </w:tc>
      </w:tr>
    </w:tbl>
    <w:p w14:paraId="71DC7967" w14:textId="77777777" w:rsidR="00F452DC" w:rsidRDefault="00F452DC" w:rsidP="00B16F88">
      <w:pPr>
        <w:pStyle w:val="Heading1"/>
        <w:rPr>
          <w:lang w:val="ga-IE"/>
        </w:rPr>
      </w:pPr>
    </w:p>
    <w:p w14:paraId="322A5A0E" w14:textId="77777777" w:rsidR="00F452DC" w:rsidRDefault="00F452DC" w:rsidP="00B16F88">
      <w:pPr>
        <w:pStyle w:val="Heading1"/>
        <w:rPr>
          <w:lang w:val="ga-IE"/>
        </w:rPr>
      </w:pPr>
    </w:p>
    <w:p w14:paraId="1DCDABD2" w14:textId="77777777" w:rsidR="00F452DC" w:rsidRDefault="00F452DC" w:rsidP="00B16F88">
      <w:pPr>
        <w:pStyle w:val="Heading1"/>
        <w:rPr>
          <w:lang w:val="ga-IE"/>
        </w:rPr>
      </w:pPr>
    </w:p>
    <w:p w14:paraId="76455DDE" w14:textId="77777777" w:rsidR="00F452DC" w:rsidRDefault="00F452DC" w:rsidP="00B16F88">
      <w:pPr>
        <w:pStyle w:val="Heading1"/>
        <w:rPr>
          <w:lang w:val="ga-IE"/>
        </w:rPr>
      </w:pPr>
    </w:p>
    <w:p w14:paraId="5E2F11E5" w14:textId="77777777" w:rsidR="00F452DC" w:rsidRDefault="00F452DC" w:rsidP="00B16F88">
      <w:pPr>
        <w:pStyle w:val="Heading1"/>
        <w:rPr>
          <w:lang w:val="ga-IE"/>
        </w:rPr>
      </w:pPr>
    </w:p>
    <w:p w14:paraId="4ECE6EF5" w14:textId="77777777" w:rsidR="00F452DC" w:rsidRDefault="00F452DC" w:rsidP="00B16F88">
      <w:pPr>
        <w:pStyle w:val="Heading1"/>
        <w:rPr>
          <w:lang w:val="ga-IE"/>
        </w:rPr>
      </w:pPr>
    </w:p>
    <w:p w14:paraId="60839501" w14:textId="77777777" w:rsidR="00F452DC" w:rsidRDefault="00F452DC" w:rsidP="00B16F88">
      <w:pPr>
        <w:pStyle w:val="Heading1"/>
        <w:rPr>
          <w:lang w:val="ga-IE"/>
        </w:rPr>
      </w:pPr>
    </w:p>
    <w:p w14:paraId="32F825B3" w14:textId="77777777" w:rsidR="00F452DC" w:rsidRDefault="00F452DC" w:rsidP="00B16F88">
      <w:pPr>
        <w:pStyle w:val="Heading1"/>
        <w:rPr>
          <w:lang w:val="ga-IE"/>
        </w:rPr>
      </w:pPr>
    </w:p>
    <w:p w14:paraId="74CB11CD" w14:textId="77777777" w:rsidR="00F452DC" w:rsidRPr="00E247BC" w:rsidRDefault="00F452DC" w:rsidP="00F452DC">
      <w:pPr>
        <w:pStyle w:val="Title"/>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14:paraId="2D76D425" w14:textId="77777777" w:rsidR="00916337" w:rsidRPr="00F474B1" w:rsidRDefault="00255E27" w:rsidP="00B16F88">
      <w:pPr>
        <w:pStyle w:val="Heading1"/>
      </w:pPr>
      <w:r w:rsidRPr="00F474B1">
        <w:br w:type="page"/>
      </w:r>
    </w:p>
    <w:p w14:paraId="5C76CF33" w14:textId="77777777" w:rsidR="00FD6834" w:rsidRPr="00BC375F" w:rsidRDefault="00FD6834" w:rsidP="00FD6834">
      <w:pPr>
        <w:pStyle w:val="Title"/>
        <w:spacing w:line="276" w:lineRule="auto"/>
        <w:rPr>
          <w:sz w:val="32"/>
          <w:szCs w:val="32"/>
        </w:rPr>
      </w:pPr>
      <w:r w:rsidRPr="00BC375F">
        <w:rPr>
          <w:sz w:val="32"/>
          <w:szCs w:val="32"/>
        </w:rPr>
        <w:lastRenderedPageBreak/>
        <w:t>Table Of Contents</w:t>
      </w:r>
    </w:p>
    <w:p w14:paraId="54F7C5F8" w14:textId="49BF33FD" w:rsidR="00FD6834" w:rsidRPr="00BC375F" w:rsidRDefault="00FD6834" w:rsidP="00FD6834">
      <w:pPr>
        <w:pStyle w:val="TOC1"/>
        <w:tabs>
          <w:tab w:val="left" w:pos="480"/>
          <w:tab w:val="right" w:leader="dot" w:pos="9016"/>
        </w:tabs>
      </w:pPr>
      <w:r w:rsidRPr="00BC375F">
        <w:rPr>
          <w:szCs w:val="24"/>
        </w:rPr>
        <w:fldChar w:fldCharType="begin"/>
      </w:r>
      <w:r w:rsidRPr="00BC375F">
        <w:rPr>
          <w:szCs w:val="24"/>
        </w:rPr>
        <w:instrText xml:space="preserve"> TOC \o "1-3" \h \z \u </w:instrText>
      </w:r>
      <w:r w:rsidRPr="00BC375F">
        <w:rPr>
          <w:szCs w:val="24"/>
        </w:rPr>
        <w:fldChar w:fldCharType="separate"/>
      </w:r>
      <w:hyperlink r:id="rId12" w:anchor="_Toc132485339" w:history="1">
        <w:r w:rsidRPr="00BC375F">
          <w:rPr>
            <w:rStyle w:val="Hyperlink"/>
            <w:noProof/>
          </w:rPr>
          <w:t>1</w:t>
        </w:r>
        <w:r w:rsidR="00471C76" w:rsidRPr="00BC375F">
          <w:rPr>
            <w:rStyle w:val="Hyperlink"/>
            <w:rFonts w:asciiTheme="minorHAnsi" w:eastAsiaTheme="minorEastAsia" w:hAnsiTheme="minorHAnsi" w:cstheme="minorBidi"/>
            <w:noProof/>
            <w:sz w:val="22"/>
            <w:lang w:eastAsia="en-IE"/>
          </w:rPr>
          <w:t xml:space="preserve"> </w:t>
        </w:r>
        <w:r w:rsidRPr="00BC375F">
          <w:rPr>
            <w:rStyle w:val="Hyperlink"/>
            <w:noProof/>
          </w:rPr>
          <w:t xml:space="preserve"> Introduction</w:t>
        </w:r>
        <w:r w:rsidRPr="00BC375F">
          <w:rPr>
            <w:rStyle w:val="Hyperlink"/>
            <w:noProof/>
            <w:webHidden/>
          </w:rPr>
          <w:tab/>
        </w:r>
        <w:r w:rsidRPr="00BC375F">
          <w:rPr>
            <w:rStyle w:val="Hyperlink"/>
            <w:noProof/>
            <w:webHidden/>
          </w:rPr>
          <w:fldChar w:fldCharType="begin"/>
        </w:r>
        <w:r w:rsidRPr="00BC375F">
          <w:rPr>
            <w:rStyle w:val="Hyperlink"/>
            <w:noProof/>
            <w:webHidden/>
          </w:rPr>
          <w:instrText xml:space="preserve"> PAGEREF _Toc132485339 \h </w:instrText>
        </w:r>
        <w:r w:rsidRPr="00BC375F">
          <w:rPr>
            <w:rStyle w:val="Hyperlink"/>
            <w:noProof/>
            <w:webHidden/>
          </w:rPr>
        </w:r>
        <w:r w:rsidRPr="00BC375F">
          <w:rPr>
            <w:rStyle w:val="Hyperlink"/>
            <w:noProof/>
            <w:webHidden/>
          </w:rPr>
          <w:fldChar w:fldCharType="separate"/>
        </w:r>
        <w:r w:rsidRPr="00BC375F">
          <w:rPr>
            <w:rStyle w:val="Hyperlink"/>
            <w:noProof/>
            <w:webHidden/>
          </w:rPr>
          <w:t>2</w:t>
        </w:r>
        <w:r w:rsidRPr="00BC375F">
          <w:rPr>
            <w:rStyle w:val="Hyperlink"/>
            <w:noProof/>
            <w:webHidden/>
          </w:rPr>
          <w:fldChar w:fldCharType="end"/>
        </w:r>
      </w:hyperlink>
    </w:p>
    <w:p w14:paraId="3ADF1C3A" w14:textId="1EA8A2FC" w:rsidR="0080412B" w:rsidRPr="00BC375F" w:rsidRDefault="0080412B" w:rsidP="0080412B">
      <w:pPr>
        <w:rPr>
          <w:lang w:eastAsia="en-IE"/>
        </w:rPr>
      </w:pPr>
      <w:r w:rsidRPr="00BC375F">
        <w:rPr>
          <w:lang w:eastAsia="en-IE"/>
        </w:rPr>
        <w:tab/>
        <w:t>1.1 brief description of algorithms</w:t>
      </w:r>
      <w:r w:rsidR="001263EC" w:rsidRPr="00BC375F">
        <w:rPr>
          <w:lang w:eastAsia="en-IE"/>
        </w:rPr>
        <w:t xml:space="preserve"> ……………………………………………………</w:t>
      </w:r>
      <w:r w:rsidR="006062ED">
        <w:rPr>
          <w:lang w:eastAsia="en-IE"/>
        </w:rPr>
        <w:t>2</w:t>
      </w:r>
    </w:p>
    <w:p w14:paraId="7CE20389" w14:textId="60A5518C" w:rsidR="002D454B" w:rsidRPr="00BC375F" w:rsidRDefault="002D454B" w:rsidP="0080412B">
      <w:pPr>
        <w:rPr>
          <w:lang w:eastAsia="en-IE"/>
        </w:rPr>
      </w:pPr>
      <w:r w:rsidRPr="00BC375F">
        <w:rPr>
          <w:lang w:eastAsia="en-IE"/>
        </w:rPr>
        <w:tab/>
      </w:r>
      <w:r w:rsidRPr="00BC375F">
        <w:rPr>
          <w:lang w:eastAsia="en-IE"/>
        </w:rPr>
        <w:tab/>
        <w:t>1.1.1</w:t>
      </w:r>
      <w:r w:rsidR="00BA29B6" w:rsidRPr="00BC375F">
        <w:rPr>
          <w:lang w:eastAsia="en-IE"/>
        </w:rPr>
        <w:t xml:space="preserve"> Description of D star Lite</w:t>
      </w:r>
      <w:r w:rsidR="00BC375F">
        <w:rPr>
          <w:lang w:eastAsia="en-IE"/>
        </w:rPr>
        <w:t xml:space="preserve"> ……………………………………………….</w:t>
      </w:r>
      <w:r w:rsidR="006062ED">
        <w:rPr>
          <w:lang w:eastAsia="en-IE"/>
        </w:rPr>
        <w:t>2</w:t>
      </w:r>
    </w:p>
    <w:p w14:paraId="269C2DB3" w14:textId="3CE70EE4" w:rsidR="002D454B" w:rsidRPr="00BC375F" w:rsidRDefault="002D454B" w:rsidP="0080412B">
      <w:pPr>
        <w:rPr>
          <w:lang w:eastAsia="en-IE"/>
        </w:rPr>
      </w:pPr>
      <w:r w:rsidRPr="00BC375F">
        <w:rPr>
          <w:lang w:eastAsia="en-IE"/>
        </w:rPr>
        <w:tab/>
      </w:r>
      <w:r w:rsidRPr="00BC375F">
        <w:rPr>
          <w:lang w:eastAsia="en-IE"/>
        </w:rPr>
        <w:tab/>
        <w:t>1.1.2</w:t>
      </w:r>
      <w:r w:rsidR="00BA29B6" w:rsidRPr="00BC375F">
        <w:rPr>
          <w:lang w:eastAsia="en-IE"/>
        </w:rPr>
        <w:t xml:space="preserve"> </w:t>
      </w:r>
      <w:r w:rsidR="005C5A5B" w:rsidRPr="00BC375F">
        <w:rPr>
          <w:lang w:eastAsia="en-IE"/>
        </w:rPr>
        <w:t>Description of A star</w:t>
      </w:r>
      <w:r w:rsidR="00BC375F">
        <w:rPr>
          <w:lang w:eastAsia="en-IE"/>
        </w:rPr>
        <w:t xml:space="preserve">  …………………………………………………</w:t>
      </w:r>
      <w:r w:rsidR="00924CFF">
        <w:rPr>
          <w:lang w:eastAsia="en-IE"/>
        </w:rPr>
        <w:t>...</w:t>
      </w:r>
      <w:r w:rsidR="006062ED">
        <w:rPr>
          <w:lang w:eastAsia="en-IE"/>
        </w:rPr>
        <w:t>2</w:t>
      </w:r>
    </w:p>
    <w:p w14:paraId="50DFDB6B" w14:textId="4C400E50" w:rsidR="002D454B" w:rsidRPr="00BC375F" w:rsidRDefault="002D454B" w:rsidP="0080412B">
      <w:pPr>
        <w:rPr>
          <w:lang w:eastAsia="en-IE"/>
        </w:rPr>
      </w:pPr>
      <w:r w:rsidRPr="00BC375F">
        <w:rPr>
          <w:lang w:eastAsia="en-IE"/>
        </w:rPr>
        <w:tab/>
      </w:r>
      <w:r w:rsidRPr="00BC375F">
        <w:rPr>
          <w:lang w:eastAsia="en-IE"/>
        </w:rPr>
        <w:tab/>
        <w:t>1.1.3</w:t>
      </w:r>
      <w:r w:rsidR="00413911" w:rsidRPr="00BC375F">
        <w:rPr>
          <w:lang w:eastAsia="en-IE"/>
        </w:rPr>
        <w:t xml:space="preserve"> </w:t>
      </w:r>
      <w:r w:rsidR="00CE32D5" w:rsidRPr="00BC375F">
        <w:rPr>
          <w:lang w:eastAsia="en-IE"/>
        </w:rPr>
        <w:t>Description of Dijkstras algorithm</w:t>
      </w:r>
      <w:r w:rsidR="00BC375F">
        <w:rPr>
          <w:lang w:eastAsia="en-IE"/>
        </w:rPr>
        <w:t xml:space="preserve">  ……………………………………</w:t>
      </w:r>
      <w:r w:rsidR="00924CFF">
        <w:rPr>
          <w:lang w:eastAsia="en-IE"/>
        </w:rPr>
        <w:t>..</w:t>
      </w:r>
      <w:r w:rsidR="009A7E3C">
        <w:rPr>
          <w:lang w:eastAsia="en-IE"/>
        </w:rPr>
        <w:t>2</w:t>
      </w:r>
    </w:p>
    <w:p w14:paraId="22386CD2" w14:textId="28364C44" w:rsidR="002D454B" w:rsidRPr="00BC375F" w:rsidRDefault="002D454B" w:rsidP="0080412B">
      <w:pPr>
        <w:rPr>
          <w:lang w:eastAsia="en-IE"/>
        </w:rPr>
      </w:pPr>
      <w:r w:rsidRPr="00BC375F">
        <w:rPr>
          <w:lang w:eastAsia="en-IE"/>
        </w:rPr>
        <w:tab/>
      </w:r>
      <w:r w:rsidRPr="00BC375F">
        <w:rPr>
          <w:lang w:eastAsia="en-IE"/>
        </w:rPr>
        <w:tab/>
        <w:t>1.1.4</w:t>
      </w:r>
      <w:r w:rsidR="005432EC" w:rsidRPr="00BC375F">
        <w:rPr>
          <w:lang w:eastAsia="en-IE"/>
        </w:rPr>
        <w:t xml:space="preserve"> </w:t>
      </w:r>
      <w:r w:rsidR="00F02CF4" w:rsidRPr="00BC375F">
        <w:rPr>
          <w:lang w:eastAsia="en-IE"/>
        </w:rPr>
        <w:t>Description of Lifelong planning Astar</w:t>
      </w:r>
      <w:r w:rsidR="00822AF8">
        <w:rPr>
          <w:lang w:eastAsia="en-IE"/>
        </w:rPr>
        <w:t xml:space="preserve"> …………………………………</w:t>
      </w:r>
      <w:r w:rsidR="009A7E3C">
        <w:rPr>
          <w:lang w:eastAsia="en-IE"/>
        </w:rPr>
        <w:t>3</w:t>
      </w:r>
    </w:p>
    <w:p w14:paraId="05ABB5D0" w14:textId="3F889559" w:rsidR="002D454B" w:rsidRPr="00BC375F" w:rsidRDefault="002D454B" w:rsidP="0080412B">
      <w:pPr>
        <w:rPr>
          <w:lang w:eastAsia="en-IE"/>
        </w:rPr>
      </w:pPr>
      <w:r w:rsidRPr="00BC375F">
        <w:rPr>
          <w:lang w:eastAsia="en-IE"/>
        </w:rPr>
        <w:tab/>
      </w:r>
      <w:r w:rsidRPr="00BC375F">
        <w:rPr>
          <w:lang w:eastAsia="en-IE"/>
        </w:rPr>
        <w:tab/>
        <w:t>1.1.5</w:t>
      </w:r>
      <w:r w:rsidR="00BA46E3" w:rsidRPr="00BC375F">
        <w:rPr>
          <w:sz w:val="32"/>
          <w:szCs w:val="32"/>
        </w:rPr>
        <w:t xml:space="preserve"> </w:t>
      </w:r>
      <w:r w:rsidR="00BA46E3" w:rsidRPr="00BC375F">
        <w:rPr>
          <w:lang w:eastAsia="en-IE"/>
        </w:rPr>
        <w:t>Description of Depth First Search</w:t>
      </w:r>
      <w:r w:rsidR="00822AF8">
        <w:rPr>
          <w:lang w:eastAsia="en-IE"/>
        </w:rPr>
        <w:t xml:space="preserve"> ………………………………………</w:t>
      </w:r>
      <w:r w:rsidR="009A7E3C">
        <w:rPr>
          <w:lang w:eastAsia="en-IE"/>
        </w:rPr>
        <w:t>3</w:t>
      </w:r>
    </w:p>
    <w:p w14:paraId="4072B142" w14:textId="372636FD" w:rsidR="00FD6834" w:rsidRPr="00BC375F" w:rsidRDefault="009A7E3C" w:rsidP="00FD6834">
      <w:pPr>
        <w:pStyle w:val="TOC1"/>
        <w:tabs>
          <w:tab w:val="left" w:pos="480"/>
          <w:tab w:val="right" w:leader="dot" w:pos="9016"/>
        </w:tabs>
      </w:pPr>
      <w:r>
        <w:t>2 Functional specification …………………………………………………………………….4</w:t>
      </w:r>
    </w:p>
    <w:p w14:paraId="0EFC3958" w14:textId="1BA36FDB" w:rsidR="005C707C" w:rsidRPr="00BC375F" w:rsidRDefault="005C707C" w:rsidP="005C707C">
      <w:r w:rsidRPr="00BC375F">
        <w:tab/>
        <w:t>2.1</w:t>
      </w:r>
      <w:r w:rsidR="00016ECB" w:rsidRPr="00BC375F">
        <w:rPr>
          <w:sz w:val="32"/>
          <w:szCs w:val="32"/>
        </w:rPr>
        <w:t xml:space="preserve"> </w:t>
      </w:r>
      <w:r w:rsidR="00016ECB" w:rsidRPr="00BC375F">
        <w:t>Algorithm Table and Grid Sizes</w:t>
      </w:r>
      <w:r w:rsidR="00822AF8">
        <w:rPr>
          <w:lang w:eastAsia="en-IE"/>
        </w:rPr>
        <w:t xml:space="preserve"> ………………………………………………….</w:t>
      </w:r>
      <w:r w:rsidR="00FC3624">
        <w:rPr>
          <w:lang w:eastAsia="en-IE"/>
        </w:rPr>
        <w:t>4</w:t>
      </w:r>
    </w:p>
    <w:p w14:paraId="251DBCC2" w14:textId="6FDA41BF" w:rsidR="005C707C" w:rsidRPr="00BC375F" w:rsidRDefault="005C707C" w:rsidP="005C707C">
      <w:r w:rsidRPr="00BC375F">
        <w:tab/>
        <w:t>2.2</w:t>
      </w:r>
      <w:r w:rsidR="00016ECB" w:rsidRPr="00BC375F">
        <w:t xml:space="preserve"> </w:t>
      </w:r>
      <w:r w:rsidR="008773B3" w:rsidRPr="00BC375F">
        <w:t>Console Visualisation: (ScreenShots from the console)</w:t>
      </w:r>
      <w:r w:rsidR="00822AF8">
        <w:rPr>
          <w:lang w:eastAsia="en-IE"/>
        </w:rPr>
        <w:t xml:space="preserve"> ………………………….</w:t>
      </w:r>
      <w:r w:rsidR="00FC3624">
        <w:rPr>
          <w:lang w:eastAsia="en-IE"/>
        </w:rPr>
        <w:t>5</w:t>
      </w:r>
    </w:p>
    <w:p w14:paraId="2700B3D4" w14:textId="415057D1" w:rsidR="005C707C" w:rsidRPr="00BC375F" w:rsidRDefault="005C707C" w:rsidP="005C707C">
      <w:r w:rsidRPr="00BC375F">
        <w:tab/>
        <w:t>2.3</w:t>
      </w:r>
      <w:r w:rsidR="00A64377" w:rsidRPr="00BC375F">
        <w:t xml:space="preserve"> Code visualisation: (code snippets)</w:t>
      </w:r>
      <w:r w:rsidR="00822AF8">
        <w:rPr>
          <w:lang w:eastAsia="en-IE"/>
        </w:rPr>
        <w:t xml:space="preserve"> ………………………………………………</w:t>
      </w:r>
      <w:r w:rsidR="00FC3624">
        <w:rPr>
          <w:lang w:eastAsia="en-IE"/>
        </w:rPr>
        <w:t>.7</w:t>
      </w:r>
    </w:p>
    <w:p w14:paraId="2F277040" w14:textId="1115382F" w:rsidR="005C707C" w:rsidRPr="00BC375F" w:rsidRDefault="005C707C" w:rsidP="005C707C">
      <w:r w:rsidRPr="00BC375F">
        <w:tab/>
        <w:t>2.4</w:t>
      </w:r>
      <w:r w:rsidR="00BF3826" w:rsidRPr="00BC375F">
        <w:t xml:space="preserve"> Visualisation of Paths using the different algorithms available.</w:t>
      </w:r>
      <w:r w:rsidR="00822AF8">
        <w:rPr>
          <w:lang w:eastAsia="en-IE"/>
        </w:rPr>
        <w:t xml:space="preserve"> ………………</w:t>
      </w:r>
      <w:r w:rsidR="0057087E">
        <w:rPr>
          <w:lang w:eastAsia="en-IE"/>
        </w:rPr>
        <w:t>...12</w:t>
      </w:r>
    </w:p>
    <w:p w14:paraId="1B54288E" w14:textId="1256E8BB" w:rsidR="005C707C" w:rsidRPr="00BC375F" w:rsidRDefault="005C707C" w:rsidP="005C707C">
      <w:r w:rsidRPr="00BC375F">
        <w:tab/>
        <w:t>2.5</w:t>
      </w:r>
      <w:r w:rsidR="008E1BD4" w:rsidRPr="00BC375F">
        <w:t xml:space="preserve"> Data Collection visualisation</w:t>
      </w:r>
      <w:r w:rsidR="00822AF8">
        <w:rPr>
          <w:lang w:eastAsia="en-IE"/>
        </w:rPr>
        <w:t xml:space="preserve"> …………………………………………………</w:t>
      </w:r>
      <w:r w:rsidR="0057087E">
        <w:rPr>
          <w:lang w:eastAsia="en-IE"/>
        </w:rPr>
        <w:t>…14</w:t>
      </w:r>
    </w:p>
    <w:p w14:paraId="5A316837" w14:textId="00FC5BD3" w:rsidR="00840D48" w:rsidRPr="00BC375F" w:rsidRDefault="00840D48" w:rsidP="00840D48">
      <w:r w:rsidRPr="00BC375F">
        <w:t>3</w:t>
      </w:r>
      <w:r w:rsidR="00F51255" w:rsidRPr="00BC375F">
        <w:t xml:space="preserve"> Design and describe how the application will be used:</w:t>
      </w:r>
      <w:r w:rsidR="00822AF8">
        <w:rPr>
          <w:lang w:eastAsia="en-IE"/>
        </w:rPr>
        <w:t xml:space="preserve"> ……………………………………</w:t>
      </w:r>
      <w:r w:rsidR="0057087E">
        <w:rPr>
          <w:lang w:eastAsia="en-IE"/>
        </w:rPr>
        <w:t>18</w:t>
      </w:r>
    </w:p>
    <w:p w14:paraId="7AEA75B1" w14:textId="0B4B5A65" w:rsidR="00A17541" w:rsidRPr="00BC375F" w:rsidRDefault="00A17541" w:rsidP="00840D48">
      <w:r w:rsidRPr="00BC375F">
        <w:t>4 References</w:t>
      </w:r>
      <w:r w:rsidR="00822AF8">
        <w:rPr>
          <w:lang w:eastAsia="en-IE"/>
        </w:rPr>
        <w:t xml:space="preserve"> ……………………………………………….……………………………</w:t>
      </w:r>
      <w:r w:rsidR="007221B1">
        <w:rPr>
          <w:lang w:eastAsia="en-IE"/>
        </w:rPr>
        <w:t>…...</w:t>
      </w:r>
      <w:r w:rsidR="0057087E">
        <w:rPr>
          <w:lang w:eastAsia="en-IE"/>
        </w:rPr>
        <w:t>19</w:t>
      </w:r>
    </w:p>
    <w:p w14:paraId="6810FDB9" w14:textId="22D0CB54" w:rsidR="00840D48" w:rsidRPr="00BC375F" w:rsidRDefault="00840D48" w:rsidP="00840D48"/>
    <w:p w14:paraId="3E9883F3" w14:textId="3F151A74" w:rsidR="00840D48" w:rsidRPr="00BC375F" w:rsidRDefault="00840D48" w:rsidP="00840D48"/>
    <w:p w14:paraId="2D6164A5" w14:textId="5908CC97" w:rsidR="00916337" w:rsidRPr="00840D48" w:rsidRDefault="00FD6834" w:rsidP="00840D48">
      <w:pPr>
        <w:pStyle w:val="TOC2"/>
        <w:tabs>
          <w:tab w:val="left" w:pos="880"/>
        </w:tabs>
        <w:rPr>
          <w:rFonts w:asciiTheme="minorHAnsi" w:eastAsiaTheme="minorEastAsia" w:hAnsiTheme="minorHAnsi" w:cstheme="minorBidi"/>
          <w:noProof/>
          <w:sz w:val="22"/>
          <w:lang w:eastAsia="en-IE"/>
        </w:rPr>
      </w:pPr>
      <w:r w:rsidRPr="00BC375F">
        <w:rPr>
          <w:noProof/>
          <w:szCs w:val="24"/>
        </w:rPr>
        <w:fldChar w:fldCharType="end"/>
      </w:r>
    </w:p>
    <w:p w14:paraId="517B1194" w14:textId="2DE154F1" w:rsidR="0076652C" w:rsidRDefault="00916337" w:rsidP="003A02CD">
      <w:pPr>
        <w:pStyle w:val="Heading1"/>
      </w:pPr>
      <w:r w:rsidRPr="00F474B1">
        <w:br w:type="page"/>
      </w:r>
    </w:p>
    <w:p w14:paraId="795E3A39" w14:textId="04DA532D" w:rsidR="0076652C" w:rsidRPr="00147210" w:rsidRDefault="00407E01" w:rsidP="0076652C">
      <w:pPr>
        <w:pStyle w:val="Heading1"/>
        <w:rPr>
          <w:sz w:val="32"/>
          <w:szCs w:val="32"/>
        </w:rPr>
      </w:pPr>
      <w:r>
        <w:rPr>
          <w:sz w:val="32"/>
          <w:szCs w:val="32"/>
        </w:rPr>
        <w:lastRenderedPageBreak/>
        <w:t xml:space="preserve">1.0 </w:t>
      </w:r>
      <w:r w:rsidR="0076652C" w:rsidRPr="00147210">
        <w:rPr>
          <w:sz w:val="32"/>
          <w:szCs w:val="32"/>
        </w:rPr>
        <w:t xml:space="preserve">Introduction </w:t>
      </w:r>
    </w:p>
    <w:p w14:paraId="3D9E71EA" w14:textId="7DC37F68" w:rsidR="00A00642" w:rsidRDefault="00A00642" w:rsidP="0076652C">
      <w:r>
        <w:t>The objective of this project was to put together a comprehensive comparison of guided and non-guided based pathfinding algorithms to the incremental dynamic pathfinding algorithm known as Dstar Lite under a game’s development context. So one can decide based of the information shown in this document whether to or not implement Dstar lite into their project or perhaps to implement another algorithm such as life long planning A star or, A star itself.</w:t>
      </w:r>
    </w:p>
    <w:p w14:paraId="42E84F73" w14:textId="77777777" w:rsidR="0076652C" w:rsidRDefault="0076652C" w:rsidP="0076652C"/>
    <w:p w14:paraId="61235E0E" w14:textId="7A7F4AE8" w:rsidR="001866F9" w:rsidRPr="009D6521" w:rsidRDefault="005B5144" w:rsidP="0076652C">
      <w:pPr>
        <w:rPr>
          <w:b/>
          <w:bCs/>
          <w:sz w:val="32"/>
          <w:szCs w:val="32"/>
        </w:rPr>
      </w:pPr>
      <w:r w:rsidRPr="009D6521">
        <w:rPr>
          <w:b/>
          <w:bCs/>
          <w:sz w:val="32"/>
          <w:szCs w:val="32"/>
        </w:rPr>
        <w:t xml:space="preserve">1.1 </w:t>
      </w:r>
      <w:r w:rsidR="001866F9" w:rsidRPr="009D6521">
        <w:rPr>
          <w:b/>
          <w:bCs/>
          <w:sz w:val="32"/>
          <w:szCs w:val="32"/>
        </w:rPr>
        <w:t>Brief description of the chosen algorithms</w:t>
      </w:r>
    </w:p>
    <w:p w14:paraId="653CB9B4" w14:textId="4E4B9CB5" w:rsidR="0076652C" w:rsidRPr="008F5EDD" w:rsidRDefault="009D6521" w:rsidP="0076652C">
      <w:pPr>
        <w:rPr>
          <w:b/>
          <w:bCs/>
          <w:sz w:val="32"/>
          <w:szCs w:val="32"/>
        </w:rPr>
      </w:pPr>
      <w:r w:rsidRPr="008F5EDD">
        <w:rPr>
          <w:b/>
          <w:bCs/>
          <w:sz w:val="32"/>
          <w:szCs w:val="32"/>
        </w:rPr>
        <w:t xml:space="preserve">1.1.1 </w:t>
      </w:r>
      <w:r w:rsidR="0076652C" w:rsidRPr="008F5EDD">
        <w:rPr>
          <w:b/>
          <w:bCs/>
          <w:sz w:val="32"/>
          <w:szCs w:val="32"/>
        </w:rPr>
        <w:t>Description of D</w:t>
      </w:r>
      <w:r w:rsidR="00A00642" w:rsidRPr="008F5EDD">
        <w:rPr>
          <w:b/>
          <w:bCs/>
          <w:sz w:val="32"/>
          <w:szCs w:val="32"/>
        </w:rPr>
        <w:t xml:space="preserve"> </w:t>
      </w:r>
      <w:r w:rsidR="0076652C" w:rsidRPr="008F5EDD">
        <w:rPr>
          <w:b/>
          <w:bCs/>
          <w:sz w:val="32"/>
          <w:szCs w:val="32"/>
        </w:rPr>
        <w:t xml:space="preserve">star </w:t>
      </w:r>
      <w:r w:rsidR="00A00642" w:rsidRPr="008F5EDD">
        <w:rPr>
          <w:b/>
          <w:bCs/>
          <w:sz w:val="32"/>
          <w:szCs w:val="32"/>
        </w:rPr>
        <w:t xml:space="preserve">Lite </w:t>
      </w:r>
    </w:p>
    <w:p w14:paraId="7F003E55" w14:textId="6C65053C" w:rsidR="00BF6347" w:rsidRDefault="004611F6" w:rsidP="003C1C99">
      <w:r>
        <w:t>Dstar Lite works as a dynamic A star where it can make changes to the path along the graph without having to rerun the process of calculating the path. Where Astar has to calculate the heuristic (cost of the node form the destination + the cost of the node from the beginning node) for each node upon running the algorithm to find the shortest path D star does not. It works by only investigating nodes which have been affected by a  non-traversable which has been placed on the path. This in turn makes rerunning the algorithm potentially cheaper than having to recalculate the entire path</w:t>
      </w:r>
      <w:r w:rsidR="008553AF">
        <w:t>.</w:t>
      </w:r>
    </w:p>
    <w:p w14:paraId="47643F42" w14:textId="3B2B12CA" w:rsidR="00BF6347" w:rsidRPr="002F7B37" w:rsidRDefault="003A36FA" w:rsidP="00BF6347">
      <w:pPr>
        <w:rPr>
          <w:b/>
          <w:bCs/>
          <w:sz w:val="32"/>
          <w:szCs w:val="32"/>
        </w:rPr>
      </w:pPr>
      <w:r w:rsidRPr="002F7B37">
        <w:rPr>
          <w:b/>
          <w:bCs/>
          <w:sz w:val="32"/>
          <w:szCs w:val="32"/>
        </w:rPr>
        <w:t xml:space="preserve">1.1.2 </w:t>
      </w:r>
      <w:r w:rsidR="00BF6347" w:rsidRPr="002F7B37">
        <w:rPr>
          <w:b/>
          <w:bCs/>
          <w:sz w:val="32"/>
          <w:szCs w:val="32"/>
        </w:rPr>
        <w:t>Description of A</w:t>
      </w:r>
      <w:r w:rsidR="001C20B1" w:rsidRPr="002F7B37">
        <w:rPr>
          <w:b/>
          <w:bCs/>
          <w:sz w:val="32"/>
          <w:szCs w:val="32"/>
        </w:rPr>
        <w:t xml:space="preserve"> </w:t>
      </w:r>
      <w:r w:rsidR="00BF6347" w:rsidRPr="002F7B37">
        <w:rPr>
          <w:b/>
          <w:bCs/>
          <w:sz w:val="32"/>
          <w:szCs w:val="32"/>
        </w:rPr>
        <w:t>star</w:t>
      </w:r>
    </w:p>
    <w:p w14:paraId="6BDBB4E5" w14:textId="2C3DBDBA" w:rsidR="00BF6347" w:rsidRDefault="00BF6347" w:rsidP="00BF6347">
      <w:r>
        <w:t>Astar is a heuristic algorithm being that it knows the end and start point. It then tries to find the shortest path to the end point, however it will rerun itself if an obstacle gets in the way. Astar can find the shortest path through a priority queue which will compare the values of each node using both their Hcost( distance from the node) and Gcost( distance from the start node). This is how it knows to look at certain nodes first.</w:t>
      </w:r>
    </w:p>
    <w:p w14:paraId="5477D4D2" w14:textId="3B216BF2" w:rsidR="00B7121A" w:rsidRPr="00C34DFB" w:rsidRDefault="004716EA" w:rsidP="00B7121A">
      <w:pPr>
        <w:rPr>
          <w:b/>
          <w:bCs/>
          <w:sz w:val="32"/>
          <w:szCs w:val="32"/>
        </w:rPr>
      </w:pPr>
      <w:r w:rsidRPr="00C34DFB">
        <w:rPr>
          <w:b/>
          <w:bCs/>
          <w:sz w:val="32"/>
          <w:szCs w:val="32"/>
        </w:rPr>
        <w:t xml:space="preserve">1.1.3 </w:t>
      </w:r>
      <w:r w:rsidR="00B7121A" w:rsidRPr="00C34DFB">
        <w:rPr>
          <w:b/>
          <w:bCs/>
          <w:sz w:val="32"/>
          <w:szCs w:val="32"/>
        </w:rPr>
        <w:t xml:space="preserve">Description of </w:t>
      </w:r>
      <w:r w:rsidR="004376A6" w:rsidRPr="00C34DFB">
        <w:rPr>
          <w:b/>
          <w:bCs/>
          <w:sz w:val="32"/>
          <w:szCs w:val="32"/>
        </w:rPr>
        <w:t>Dijkstras algorithm</w:t>
      </w:r>
    </w:p>
    <w:p w14:paraId="105E8775" w14:textId="6B46D58A" w:rsidR="00FE4221" w:rsidRPr="00FE4221" w:rsidRDefault="00FE4221" w:rsidP="00B7121A">
      <w:pPr>
        <w:rPr>
          <w:szCs w:val="24"/>
        </w:rPr>
      </w:pPr>
      <w:r>
        <w:rPr>
          <w:szCs w:val="24"/>
        </w:rPr>
        <w:t xml:space="preserve">Dijkstras search algorithm is a guided search algorithm that uses node weights and connections to find the shortest path to the goal node. Whereas Astar uses the heuristic value distance from the goal node as hcost and distance from the start node Gcost to find the path, Dijkstras only uses the distance from the start node of each node to find compute the shortest path </w:t>
      </w:r>
    </w:p>
    <w:p w14:paraId="28E9DC7C" w14:textId="77777777" w:rsidR="00CB1995" w:rsidRDefault="00CB1995" w:rsidP="00D402BF">
      <w:pPr>
        <w:rPr>
          <w:sz w:val="32"/>
          <w:szCs w:val="32"/>
        </w:rPr>
      </w:pPr>
    </w:p>
    <w:p w14:paraId="2ADF8366" w14:textId="74C38D3E" w:rsidR="00D402BF" w:rsidRPr="008F5EDD" w:rsidRDefault="00CB1995" w:rsidP="00D402BF">
      <w:pPr>
        <w:rPr>
          <w:b/>
          <w:bCs/>
          <w:sz w:val="32"/>
          <w:szCs w:val="32"/>
        </w:rPr>
      </w:pPr>
      <w:r w:rsidRPr="008F5EDD">
        <w:rPr>
          <w:b/>
          <w:bCs/>
          <w:sz w:val="32"/>
          <w:szCs w:val="32"/>
        </w:rPr>
        <w:t xml:space="preserve">1.1.4 </w:t>
      </w:r>
      <w:r w:rsidR="00D402BF" w:rsidRPr="008F5EDD">
        <w:rPr>
          <w:b/>
          <w:bCs/>
          <w:sz w:val="32"/>
          <w:szCs w:val="32"/>
        </w:rPr>
        <w:t xml:space="preserve">Description of </w:t>
      </w:r>
      <w:r w:rsidR="00491D8A" w:rsidRPr="008F5EDD">
        <w:rPr>
          <w:b/>
          <w:bCs/>
          <w:sz w:val="32"/>
          <w:szCs w:val="32"/>
        </w:rPr>
        <w:t>Lifelong planning Astar</w:t>
      </w:r>
      <w:r w:rsidR="00FE5867" w:rsidRPr="008F5EDD">
        <w:rPr>
          <w:b/>
          <w:bCs/>
          <w:sz w:val="32"/>
          <w:szCs w:val="32"/>
        </w:rPr>
        <w:t xml:space="preserve"> </w:t>
      </w:r>
    </w:p>
    <w:p w14:paraId="2E95ECD0" w14:textId="76B141B6" w:rsidR="00931D46" w:rsidRPr="00931D46" w:rsidRDefault="00931D46" w:rsidP="00D402BF">
      <w:pPr>
        <w:rPr>
          <w:szCs w:val="24"/>
        </w:rPr>
      </w:pPr>
      <w:r>
        <w:rPr>
          <w:szCs w:val="24"/>
        </w:rPr>
        <w:t xml:space="preserve">Lifelong planning Astar is an incremental pathfinding algorithm that finds the path by updating </w:t>
      </w:r>
      <w:r w:rsidR="008F4144">
        <w:rPr>
          <w:szCs w:val="24"/>
        </w:rPr>
        <w:t xml:space="preserve">the gcost of nodes </w:t>
      </w:r>
      <w:r w:rsidR="00EB4214">
        <w:rPr>
          <w:szCs w:val="24"/>
        </w:rPr>
        <w:t>from previous searches</w:t>
      </w:r>
      <w:r w:rsidR="005F2A5C">
        <w:rPr>
          <w:szCs w:val="24"/>
        </w:rPr>
        <w:t xml:space="preserve"> </w:t>
      </w:r>
      <w:r w:rsidR="008F4144">
        <w:rPr>
          <w:szCs w:val="24"/>
        </w:rPr>
        <w:t>rather than recalulating the entire graph</w:t>
      </w:r>
      <w:r w:rsidR="00237D00">
        <w:rPr>
          <w:szCs w:val="24"/>
        </w:rPr>
        <w:t xml:space="preserve"> it is one step down from Dstar Lite which is a continuation of the lifelong planning astar algorithm</w:t>
      </w:r>
      <w:r w:rsidR="00B3195F">
        <w:rPr>
          <w:szCs w:val="24"/>
        </w:rPr>
        <w:t>.</w:t>
      </w:r>
    </w:p>
    <w:p w14:paraId="06AE0397" w14:textId="77777777" w:rsidR="00FE5867" w:rsidRDefault="00FE5867" w:rsidP="007A365F">
      <w:pPr>
        <w:rPr>
          <w:sz w:val="32"/>
          <w:szCs w:val="32"/>
        </w:rPr>
      </w:pPr>
    </w:p>
    <w:p w14:paraId="4B621550" w14:textId="77777777" w:rsidR="003A02CD" w:rsidRDefault="003A02CD" w:rsidP="007A365F">
      <w:pPr>
        <w:rPr>
          <w:sz w:val="32"/>
          <w:szCs w:val="32"/>
        </w:rPr>
      </w:pPr>
    </w:p>
    <w:p w14:paraId="0A88EE5C" w14:textId="571739E4" w:rsidR="007A365F" w:rsidRPr="008F5EDD" w:rsidRDefault="00E633B3" w:rsidP="007A365F">
      <w:pPr>
        <w:rPr>
          <w:b/>
          <w:bCs/>
          <w:sz w:val="32"/>
          <w:szCs w:val="32"/>
        </w:rPr>
      </w:pPr>
      <w:r w:rsidRPr="008F5EDD">
        <w:rPr>
          <w:b/>
          <w:bCs/>
          <w:sz w:val="32"/>
          <w:szCs w:val="32"/>
        </w:rPr>
        <w:lastRenderedPageBreak/>
        <w:t xml:space="preserve">1.1.5 </w:t>
      </w:r>
      <w:r w:rsidR="007A365F" w:rsidRPr="008F5EDD">
        <w:rPr>
          <w:b/>
          <w:bCs/>
          <w:sz w:val="32"/>
          <w:szCs w:val="32"/>
        </w:rPr>
        <w:t>Description of Depth First Search</w:t>
      </w:r>
    </w:p>
    <w:p w14:paraId="26C61581" w14:textId="14F533C2" w:rsidR="00FE5867" w:rsidRPr="00FE5867" w:rsidRDefault="00FE5867" w:rsidP="007A365F">
      <w:pPr>
        <w:rPr>
          <w:szCs w:val="24"/>
        </w:rPr>
      </w:pPr>
      <w:r>
        <w:rPr>
          <w:szCs w:val="24"/>
        </w:rPr>
        <w:t>Depth first search is an example of a non- heuristic guided search algorithm, it starts at the root of the graph in the case of this project being the start node which you select. It then traverses through the graph using the neighbours so eventually find the goal. It is not guided it simply goes as far as it can given a specific direction chosen</w:t>
      </w:r>
      <w:r w:rsidR="00DF3896">
        <w:rPr>
          <w:szCs w:val="24"/>
        </w:rPr>
        <w:t>.</w:t>
      </w:r>
    </w:p>
    <w:p w14:paraId="2AE2BA80" w14:textId="77777777" w:rsidR="005F6155" w:rsidRDefault="005F6155" w:rsidP="005F6155"/>
    <w:p w14:paraId="78796DFC" w14:textId="77777777" w:rsidR="009A7E3C" w:rsidRDefault="009A7E3C" w:rsidP="005F6155"/>
    <w:p w14:paraId="11990EC0" w14:textId="77777777" w:rsidR="009A7E3C" w:rsidRDefault="009A7E3C" w:rsidP="005F6155"/>
    <w:p w14:paraId="6379176C" w14:textId="77777777" w:rsidR="009A7E3C" w:rsidRDefault="009A7E3C" w:rsidP="005F6155"/>
    <w:p w14:paraId="6F364518" w14:textId="77777777" w:rsidR="009A7E3C" w:rsidRDefault="009A7E3C" w:rsidP="005F6155"/>
    <w:p w14:paraId="4354C011" w14:textId="77777777" w:rsidR="009A7E3C" w:rsidRDefault="009A7E3C" w:rsidP="005F6155"/>
    <w:p w14:paraId="6792DEF1" w14:textId="77777777" w:rsidR="009A7E3C" w:rsidRDefault="009A7E3C" w:rsidP="005F6155"/>
    <w:p w14:paraId="2780008E" w14:textId="77777777" w:rsidR="009A7E3C" w:rsidRDefault="009A7E3C" w:rsidP="005F6155"/>
    <w:p w14:paraId="098D53EC" w14:textId="77777777" w:rsidR="009A7E3C" w:rsidRDefault="009A7E3C" w:rsidP="005F6155"/>
    <w:p w14:paraId="613D0210" w14:textId="77777777" w:rsidR="009A7E3C" w:rsidRDefault="009A7E3C" w:rsidP="005F6155"/>
    <w:p w14:paraId="180DA371" w14:textId="77777777" w:rsidR="009A7E3C" w:rsidRDefault="009A7E3C" w:rsidP="005F6155"/>
    <w:p w14:paraId="6D10D54C" w14:textId="77777777" w:rsidR="009A7E3C" w:rsidRDefault="009A7E3C" w:rsidP="005F6155"/>
    <w:p w14:paraId="0A5506C8" w14:textId="77777777" w:rsidR="009A7E3C" w:rsidRDefault="009A7E3C" w:rsidP="005F6155"/>
    <w:p w14:paraId="2B4CFBE5" w14:textId="77777777" w:rsidR="009A7E3C" w:rsidRDefault="009A7E3C" w:rsidP="005F6155"/>
    <w:p w14:paraId="14A63E57" w14:textId="77777777" w:rsidR="009A7E3C" w:rsidRDefault="009A7E3C" w:rsidP="005F6155"/>
    <w:p w14:paraId="7C427196" w14:textId="77777777" w:rsidR="009A7E3C" w:rsidRDefault="009A7E3C" w:rsidP="005F6155"/>
    <w:p w14:paraId="288D801A" w14:textId="77777777" w:rsidR="009A7E3C" w:rsidRDefault="009A7E3C" w:rsidP="005F6155"/>
    <w:p w14:paraId="37E1EA91" w14:textId="77777777" w:rsidR="009A7E3C" w:rsidRDefault="009A7E3C" w:rsidP="005F6155"/>
    <w:p w14:paraId="58FBF56D" w14:textId="77777777" w:rsidR="009A7E3C" w:rsidRDefault="009A7E3C" w:rsidP="005F6155"/>
    <w:p w14:paraId="77577F7E" w14:textId="77777777" w:rsidR="009A7E3C" w:rsidRDefault="009A7E3C" w:rsidP="005F6155"/>
    <w:p w14:paraId="688ADE6E" w14:textId="77777777" w:rsidR="003A02CD" w:rsidRDefault="003A02CD" w:rsidP="005F6155"/>
    <w:p w14:paraId="117E7E2D" w14:textId="77777777" w:rsidR="003A02CD" w:rsidRDefault="003A02CD" w:rsidP="005F6155"/>
    <w:p w14:paraId="755F2B10" w14:textId="77777777" w:rsidR="003A02CD" w:rsidRDefault="003A02CD" w:rsidP="005F6155"/>
    <w:p w14:paraId="36F3CB34" w14:textId="77777777" w:rsidR="003A02CD" w:rsidRDefault="003A02CD" w:rsidP="005F6155"/>
    <w:p w14:paraId="172A870D" w14:textId="77777777" w:rsidR="003A02CD" w:rsidRDefault="003A02CD" w:rsidP="005F6155"/>
    <w:p w14:paraId="6CC60FED" w14:textId="77777777" w:rsidR="003A02CD" w:rsidRDefault="003A02CD" w:rsidP="005F6155"/>
    <w:p w14:paraId="327DFDD3" w14:textId="240A8F50" w:rsidR="009F6DC1" w:rsidRPr="008F5EDD" w:rsidRDefault="00BF6347" w:rsidP="005F6155">
      <w:pPr>
        <w:rPr>
          <w:b/>
          <w:bCs/>
          <w:sz w:val="32"/>
          <w:szCs w:val="32"/>
        </w:rPr>
      </w:pPr>
      <w:r w:rsidRPr="008F5EDD">
        <w:rPr>
          <w:b/>
          <w:bCs/>
          <w:sz w:val="32"/>
          <w:szCs w:val="32"/>
        </w:rPr>
        <w:lastRenderedPageBreak/>
        <w:t xml:space="preserve"> </w:t>
      </w:r>
      <w:bookmarkStart w:id="0" w:name="_Toc54713737"/>
      <w:r w:rsidR="00061C7C" w:rsidRPr="008F5EDD">
        <w:rPr>
          <w:b/>
          <w:bCs/>
          <w:sz w:val="32"/>
          <w:szCs w:val="32"/>
        </w:rPr>
        <w:t xml:space="preserve">2.0 </w:t>
      </w:r>
      <w:r w:rsidR="007A029F" w:rsidRPr="008F5EDD">
        <w:rPr>
          <w:b/>
          <w:bCs/>
          <w:sz w:val="32"/>
          <w:szCs w:val="32"/>
        </w:rPr>
        <w:t>Functional Specification</w:t>
      </w:r>
      <w:bookmarkEnd w:id="0"/>
      <w:r w:rsidR="007A029F" w:rsidRPr="008F5EDD">
        <w:rPr>
          <w:b/>
          <w:bCs/>
          <w:sz w:val="32"/>
          <w:szCs w:val="32"/>
        </w:rPr>
        <w:t xml:space="preserve"> </w:t>
      </w:r>
    </w:p>
    <w:p w14:paraId="267F64CA" w14:textId="1D754430" w:rsidR="0076652C" w:rsidRDefault="00293C5C" w:rsidP="00760E3F">
      <w:r>
        <w:t xml:space="preserve">The software will in essence function as a visual pathfinding application. So the user will run the application and see a basic grid they can then adjust the size of the grid </w:t>
      </w:r>
      <w:r w:rsidR="009E68C3">
        <w:t xml:space="preserve">to three specified sizes “Small” being a 10x10 </w:t>
      </w:r>
      <w:r w:rsidR="00C566C9">
        <w:t>grid,</w:t>
      </w:r>
      <w:r w:rsidR="009E68C3">
        <w:t xml:space="preserve"> “Medium” being a 50x50 grid</w:t>
      </w:r>
      <w:r w:rsidR="003614FF">
        <w:t xml:space="preserve"> and “Large” being a 100x100 size grid.</w:t>
      </w:r>
      <w:r>
        <w:t xml:space="preserve"> </w:t>
      </w:r>
      <w:r w:rsidR="003614FF">
        <w:t xml:space="preserve">They can then choose from a variety of pathfinding algorithms them being Astar, Dstar Lite, </w:t>
      </w:r>
      <w:r w:rsidR="00267552">
        <w:t>Dijkstra’s</w:t>
      </w:r>
      <w:r w:rsidR="003614FF">
        <w:t xml:space="preserve"> algorithm, </w:t>
      </w:r>
      <w:r w:rsidR="00C566C9">
        <w:t>lifelong</w:t>
      </w:r>
      <w:r w:rsidR="003614FF">
        <w:t xml:space="preserve"> planning Astar , jump point search and the only no heuristic pathfinding algorithm depth first search</w:t>
      </w:r>
      <w:r w:rsidR="009E263E">
        <w:t xml:space="preserve">. </w:t>
      </w:r>
      <w:r>
        <w:t>Th</w:t>
      </w:r>
      <w:r w:rsidR="009E263E">
        <w:t>e user</w:t>
      </w:r>
      <w:r>
        <w:t xml:space="preserve"> can also place down obstacles during </w:t>
      </w:r>
      <w:r w:rsidR="009E263E">
        <w:t>process of the algorithms search and before the algorithm has been ran if they perhaps are looking for a specific path,</w:t>
      </w:r>
      <w:r>
        <w:t xml:space="preserve"> onto the grid which will have the </w:t>
      </w:r>
      <w:r w:rsidR="009E263E">
        <w:t>pathfinding algorithms react to them and find a corresponding path.</w:t>
      </w:r>
    </w:p>
    <w:p w14:paraId="19726581" w14:textId="54ACD4D6" w:rsidR="00033194" w:rsidRDefault="00033194" w:rsidP="00760E3F"/>
    <w:p w14:paraId="6A842C41" w14:textId="77777777" w:rsidR="001B4FC8" w:rsidRDefault="001B4FC8" w:rsidP="00760E3F"/>
    <w:p w14:paraId="5CA299E4" w14:textId="77777777" w:rsidR="001B4FC8" w:rsidRDefault="001B4FC8" w:rsidP="00760E3F"/>
    <w:p w14:paraId="07671E82" w14:textId="0ADE0D76" w:rsidR="00FA0548" w:rsidRPr="001B4FC8" w:rsidRDefault="00012FC2" w:rsidP="00760E3F">
      <w:pPr>
        <w:rPr>
          <w:b/>
          <w:bCs/>
          <w:sz w:val="32"/>
          <w:szCs w:val="32"/>
        </w:rPr>
      </w:pPr>
      <w:r w:rsidRPr="001B4FC8">
        <w:rPr>
          <w:b/>
          <w:bCs/>
          <w:sz w:val="32"/>
          <w:szCs w:val="32"/>
        </w:rPr>
        <w:t xml:space="preserve">2.1 </w:t>
      </w:r>
      <w:r w:rsidR="005F6155" w:rsidRPr="001B4FC8">
        <w:rPr>
          <w:b/>
          <w:bCs/>
          <w:sz w:val="32"/>
          <w:szCs w:val="32"/>
        </w:rPr>
        <w:t>Algorithm Table and Grid Sizes</w:t>
      </w:r>
    </w:p>
    <w:p w14:paraId="63CE02A7" w14:textId="77777777" w:rsidR="001B4FC8" w:rsidRPr="00E6424B" w:rsidRDefault="001B4FC8" w:rsidP="00760E3F">
      <w:pPr>
        <w:rPr>
          <w:b/>
          <w:bCs/>
          <w:sz w:val="32"/>
          <w:szCs w:val="32"/>
          <w:u w:val="single"/>
        </w:rPr>
      </w:pPr>
    </w:p>
    <w:tbl>
      <w:tblPr>
        <w:tblStyle w:val="TableGrid"/>
        <w:tblW w:w="0" w:type="auto"/>
        <w:jc w:val="center"/>
        <w:tblLook w:val="04A0" w:firstRow="1" w:lastRow="0" w:firstColumn="1" w:lastColumn="0" w:noHBand="0" w:noVBand="1"/>
      </w:tblPr>
      <w:tblGrid>
        <w:gridCol w:w="4508"/>
        <w:gridCol w:w="4508"/>
      </w:tblGrid>
      <w:tr w:rsidR="00B22AD4" w14:paraId="1FCEA168" w14:textId="77777777" w:rsidTr="00FC4B93">
        <w:trPr>
          <w:jc w:val="center"/>
        </w:trPr>
        <w:tc>
          <w:tcPr>
            <w:tcW w:w="4508" w:type="dxa"/>
          </w:tcPr>
          <w:p w14:paraId="0BFFA318" w14:textId="5298A47E" w:rsidR="00FA0548" w:rsidRDefault="00B22AD4" w:rsidP="00C503A3">
            <w:r w:rsidRPr="00B22AD4">
              <w:rPr>
                <w:noProof/>
              </w:rPr>
              <w:drawing>
                <wp:inline distT="0" distB="0" distL="0" distR="0" wp14:anchorId="44EB5190" wp14:editId="27C75CBB">
                  <wp:extent cx="1732915" cy="1770546"/>
                  <wp:effectExtent l="0" t="0" r="635" b="1270"/>
                  <wp:docPr id="102083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39780" name=""/>
                          <pic:cNvPicPr/>
                        </pic:nvPicPr>
                        <pic:blipFill>
                          <a:blip r:embed="rId13"/>
                          <a:stretch>
                            <a:fillRect/>
                          </a:stretch>
                        </pic:blipFill>
                        <pic:spPr>
                          <a:xfrm>
                            <a:off x="0" y="0"/>
                            <a:ext cx="1746883" cy="1784817"/>
                          </a:xfrm>
                          <a:prstGeom prst="rect">
                            <a:avLst/>
                          </a:prstGeom>
                        </pic:spPr>
                      </pic:pic>
                    </a:graphicData>
                  </a:graphic>
                </wp:inline>
              </w:drawing>
            </w:r>
            <w:r w:rsidR="0074159D">
              <w:t xml:space="preserve"> </w:t>
            </w:r>
          </w:p>
        </w:tc>
        <w:tc>
          <w:tcPr>
            <w:tcW w:w="4508" w:type="dxa"/>
          </w:tcPr>
          <w:p w14:paraId="4432CBA7" w14:textId="09B4BE4A" w:rsidR="00E6424B" w:rsidRDefault="00E6424B" w:rsidP="00C503A3">
            <w:r>
              <w:t>The Menu:</w:t>
            </w:r>
          </w:p>
          <w:p w14:paraId="164AE244" w14:textId="77777777" w:rsidR="00E6424B" w:rsidRDefault="00E6424B" w:rsidP="00C503A3"/>
          <w:p w14:paraId="40731055" w14:textId="6BBB94DD" w:rsidR="00C503A3" w:rsidRDefault="00C503A3" w:rsidP="00C503A3">
            <w:r>
              <w:t>The user can select grid size and the algorithm they wish to use.</w:t>
            </w:r>
          </w:p>
          <w:p w14:paraId="69208657" w14:textId="77777777" w:rsidR="00FA0548" w:rsidRDefault="00FA0548" w:rsidP="00760E3F"/>
        </w:tc>
      </w:tr>
      <w:tr w:rsidR="00B22AD4" w14:paraId="4E4BDE04" w14:textId="77777777" w:rsidTr="00FC4B93">
        <w:trPr>
          <w:jc w:val="center"/>
        </w:trPr>
        <w:tc>
          <w:tcPr>
            <w:tcW w:w="4508" w:type="dxa"/>
          </w:tcPr>
          <w:p w14:paraId="5512D88A" w14:textId="70C99C42" w:rsidR="00FA0548" w:rsidRDefault="00FF148B" w:rsidP="007E5CD8">
            <w:r w:rsidRPr="00E91819">
              <w:rPr>
                <w:noProof/>
              </w:rPr>
              <w:drawing>
                <wp:inline distT="0" distB="0" distL="0" distR="0" wp14:anchorId="7C643E34" wp14:editId="2CB346E7">
                  <wp:extent cx="1753235" cy="1352280"/>
                  <wp:effectExtent l="0" t="0" r="0" b="635"/>
                  <wp:docPr id="293243282" name="Picture 1"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43282" name="Picture 1" descr="A picture containing shoji, building&#10;&#10;Description automatically generated"/>
                          <pic:cNvPicPr/>
                        </pic:nvPicPr>
                        <pic:blipFill>
                          <a:blip r:embed="rId14"/>
                          <a:stretch>
                            <a:fillRect/>
                          </a:stretch>
                        </pic:blipFill>
                        <pic:spPr>
                          <a:xfrm>
                            <a:off x="0" y="0"/>
                            <a:ext cx="1773694" cy="1368060"/>
                          </a:xfrm>
                          <a:prstGeom prst="rect">
                            <a:avLst/>
                          </a:prstGeom>
                        </pic:spPr>
                      </pic:pic>
                    </a:graphicData>
                  </a:graphic>
                </wp:inline>
              </w:drawing>
            </w:r>
            <w:r>
              <w:t xml:space="preserve"> </w:t>
            </w:r>
          </w:p>
        </w:tc>
        <w:tc>
          <w:tcPr>
            <w:tcW w:w="4508" w:type="dxa"/>
          </w:tcPr>
          <w:p w14:paraId="6D5AC8A5" w14:textId="540FA696" w:rsidR="00BB3CB5" w:rsidRDefault="00BB3CB5" w:rsidP="007E5CD8">
            <w:r>
              <w:t>Grid size “</w:t>
            </w:r>
            <w:r w:rsidR="00A53FC7">
              <w:t>S</w:t>
            </w:r>
            <w:r>
              <w:t>mall”:</w:t>
            </w:r>
          </w:p>
          <w:p w14:paraId="2BBF3246" w14:textId="77777777" w:rsidR="00BB3CB5" w:rsidRDefault="00BB3CB5" w:rsidP="007E5CD8"/>
          <w:p w14:paraId="017C7B47" w14:textId="4ED064FE" w:rsidR="007E5CD8" w:rsidRDefault="007E5CD8" w:rsidP="007E5CD8">
            <w:r>
              <w:t xml:space="preserve">The small grid with 100 cells and row of columns of 10 each </w:t>
            </w:r>
          </w:p>
          <w:p w14:paraId="4F0A0418" w14:textId="77777777" w:rsidR="00FA0548" w:rsidRDefault="00FA0548" w:rsidP="00760E3F"/>
        </w:tc>
      </w:tr>
      <w:tr w:rsidR="00B22AD4" w14:paraId="6DA9BD46" w14:textId="77777777" w:rsidTr="00FC4B93">
        <w:trPr>
          <w:jc w:val="center"/>
        </w:trPr>
        <w:tc>
          <w:tcPr>
            <w:tcW w:w="4508" w:type="dxa"/>
          </w:tcPr>
          <w:p w14:paraId="4F911C5D" w14:textId="31BB2F24" w:rsidR="00FA0548" w:rsidRDefault="004A6B11" w:rsidP="00FA0FB9">
            <w:r w:rsidRPr="00E91819">
              <w:rPr>
                <w:noProof/>
              </w:rPr>
              <w:drawing>
                <wp:inline distT="0" distB="0" distL="0" distR="0" wp14:anchorId="0BB82395" wp14:editId="3239C26D">
                  <wp:extent cx="1743075" cy="1457065"/>
                  <wp:effectExtent l="0" t="0" r="0" b="0"/>
                  <wp:docPr id="161620394"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0394" name="Picture 1" descr="Background pattern&#10;&#10;Description automatically generated"/>
                          <pic:cNvPicPr/>
                        </pic:nvPicPr>
                        <pic:blipFill>
                          <a:blip r:embed="rId15"/>
                          <a:stretch>
                            <a:fillRect/>
                          </a:stretch>
                        </pic:blipFill>
                        <pic:spPr>
                          <a:xfrm>
                            <a:off x="0" y="0"/>
                            <a:ext cx="1753233" cy="1465556"/>
                          </a:xfrm>
                          <a:prstGeom prst="rect">
                            <a:avLst/>
                          </a:prstGeom>
                        </pic:spPr>
                      </pic:pic>
                    </a:graphicData>
                  </a:graphic>
                </wp:inline>
              </w:drawing>
            </w:r>
            <w:r>
              <w:t xml:space="preserve"> </w:t>
            </w:r>
          </w:p>
        </w:tc>
        <w:tc>
          <w:tcPr>
            <w:tcW w:w="4508" w:type="dxa"/>
          </w:tcPr>
          <w:p w14:paraId="5E4A9D52" w14:textId="707823AA" w:rsidR="006C1DCE" w:rsidRDefault="006C1DCE" w:rsidP="00FA0FB9">
            <w:r>
              <w:t>Grid size “Medium”:</w:t>
            </w:r>
          </w:p>
          <w:p w14:paraId="4BFD134A" w14:textId="77777777" w:rsidR="009075D6" w:rsidRDefault="009075D6" w:rsidP="00FA0FB9"/>
          <w:p w14:paraId="750C4B9F" w14:textId="337A598B" w:rsidR="00FA0FB9" w:rsidRDefault="00FA0FB9" w:rsidP="00FA0FB9">
            <w:r>
              <w:t xml:space="preserve">The </w:t>
            </w:r>
            <w:r w:rsidR="00F80ADB">
              <w:t>medium</w:t>
            </w:r>
            <w:r w:rsidR="002133AD">
              <w:t xml:space="preserve"> </w:t>
            </w:r>
            <w:r>
              <w:t>grid with 2500 cells and row of columns of 50 each</w:t>
            </w:r>
          </w:p>
          <w:p w14:paraId="0CF9FE9E" w14:textId="77777777" w:rsidR="00FA0548" w:rsidRDefault="00FA0548" w:rsidP="00760E3F"/>
        </w:tc>
      </w:tr>
      <w:tr w:rsidR="00B22AD4" w14:paraId="69A10A79" w14:textId="77777777" w:rsidTr="00FC4B93">
        <w:trPr>
          <w:jc w:val="center"/>
        </w:trPr>
        <w:tc>
          <w:tcPr>
            <w:tcW w:w="4508" w:type="dxa"/>
          </w:tcPr>
          <w:p w14:paraId="23CF2A61" w14:textId="3BEC5CAE" w:rsidR="00FA0548" w:rsidRDefault="00FA0548" w:rsidP="00760E3F">
            <w:r w:rsidRPr="00B95D06">
              <w:rPr>
                <w:noProof/>
              </w:rPr>
              <w:lastRenderedPageBreak/>
              <w:drawing>
                <wp:inline distT="0" distB="0" distL="0" distR="0" wp14:anchorId="47B03020" wp14:editId="4D332905">
                  <wp:extent cx="1753235" cy="1457265"/>
                  <wp:effectExtent l="0" t="0" r="0" b="0"/>
                  <wp:docPr id="7077360"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60" name="Picture 1" descr="Background pattern&#10;&#10;Description automatically generated"/>
                          <pic:cNvPicPr/>
                        </pic:nvPicPr>
                        <pic:blipFill>
                          <a:blip r:embed="rId16"/>
                          <a:stretch>
                            <a:fillRect/>
                          </a:stretch>
                        </pic:blipFill>
                        <pic:spPr>
                          <a:xfrm>
                            <a:off x="0" y="0"/>
                            <a:ext cx="1771872" cy="1472756"/>
                          </a:xfrm>
                          <a:prstGeom prst="rect">
                            <a:avLst/>
                          </a:prstGeom>
                        </pic:spPr>
                      </pic:pic>
                    </a:graphicData>
                  </a:graphic>
                </wp:inline>
              </w:drawing>
            </w:r>
            <w:r>
              <w:t xml:space="preserve"> </w:t>
            </w:r>
          </w:p>
        </w:tc>
        <w:tc>
          <w:tcPr>
            <w:tcW w:w="4508" w:type="dxa"/>
          </w:tcPr>
          <w:p w14:paraId="110ECC8A" w14:textId="1B629B3C" w:rsidR="00C854C0" w:rsidRDefault="00C854C0" w:rsidP="00760E3F">
            <w:r>
              <w:t>Grid size “Large”:</w:t>
            </w:r>
          </w:p>
          <w:p w14:paraId="30EA1DA5" w14:textId="77777777" w:rsidR="00572455" w:rsidRDefault="00572455" w:rsidP="00760E3F"/>
          <w:p w14:paraId="5D99A021" w14:textId="0ADE667F" w:rsidR="00FA0548" w:rsidRDefault="003879DE" w:rsidP="00760E3F">
            <w:r>
              <w:t>The large grid with 10,000 cells and row of columns of 100 each</w:t>
            </w:r>
          </w:p>
        </w:tc>
      </w:tr>
    </w:tbl>
    <w:p w14:paraId="50A346BC" w14:textId="77777777" w:rsidR="009A7E3C" w:rsidRDefault="009A7E3C" w:rsidP="00760E3F">
      <w:pPr>
        <w:rPr>
          <w:b/>
          <w:bCs/>
          <w:u w:val="single"/>
        </w:rPr>
      </w:pPr>
    </w:p>
    <w:p w14:paraId="247DF73C" w14:textId="77777777" w:rsidR="009A7E3C" w:rsidRDefault="009A7E3C" w:rsidP="00760E3F">
      <w:pPr>
        <w:rPr>
          <w:b/>
          <w:bCs/>
          <w:sz w:val="32"/>
          <w:szCs w:val="32"/>
          <w:u w:val="single"/>
        </w:rPr>
      </w:pPr>
    </w:p>
    <w:p w14:paraId="28EE2202" w14:textId="06815918" w:rsidR="00327780" w:rsidRPr="001B4FC8" w:rsidRDefault="002A0F2D" w:rsidP="00760E3F">
      <w:pPr>
        <w:rPr>
          <w:b/>
          <w:bCs/>
          <w:sz w:val="32"/>
          <w:szCs w:val="32"/>
        </w:rPr>
      </w:pPr>
      <w:r w:rsidRPr="001B4FC8">
        <w:rPr>
          <w:b/>
          <w:bCs/>
          <w:sz w:val="32"/>
          <w:szCs w:val="32"/>
        </w:rPr>
        <w:t>2.</w:t>
      </w:r>
      <w:r w:rsidR="005E51F9" w:rsidRPr="001B4FC8">
        <w:rPr>
          <w:b/>
          <w:bCs/>
          <w:sz w:val="32"/>
          <w:szCs w:val="32"/>
        </w:rPr>
        <w:t xml:space="preserve">2 </w:t>
      </w:r>
      <w:r w:rsidR="00327780" w:rsidRPr="001B4FC8">
        <w:rPr>
          <w:b/>
          <w:bCs/>
          <w:sz w:val="32"/>
          <w:szCs w:val="32"/>
        </w:rPr>
        <w:t>Console Visualisation</w:t>
      </w:r>
      <w:r w:rsidR="00690983" w:rsidRPr="001B4FC8">
        <w:rPr>
          <w:b/>
          <w:bCs/>
          <w:sz w:val="32"/>
          <w:szCs w:val="32"/>
        </w:rPr>
        <w:t>: (ScreenShots from the console)</w:t>
      </w:r>
    </w:p>
    <w:p w14:paraId="008E44DD" w14:textId="77777777" w:rsidR="001B4FC8" w:rsidRPr="00690983" w:rsidRDefault="001B4FC8" w:rsidP="00760E3F">
      <w:pPr>
        <w:rPr>
          <w:b/>
          <w:bCs/>
          <w:sz w:val="32"/>
          <w:szCs w:val="32"/>
          <w:u w:val="single"/>
        </w:rPr>
      </w:pPr>
    </w:p>
    <w:tbl>
      <w:tblPr>
        <w:tblStyle w:val="TableGrid"/>
        <w:tblW w:w="0" w:type="auto"/>
        <w:tblLook w:val="04A0" w:firstRow="1" w:lastRow="0" w:firstColumn="1" w:lastColumn="0" w:noHBand="0" w:noVBand="1"/>
      </w:tblPr>
      <w:tblGrid>
        <w:gridCol w:w="4508"/>
        <w:gridCol w:w="4508"/>
      </w:tblGrid>
      <w:tr w:rsidR="006D540F" w14:paraId="4EA2728D" w14:textId="77777777" w:rsidTr="006D540F">
        <w:tc>
          <w:tcPr>
            <w:tcW w:w="4508" w:type="dxa"/>
          </w:tcPr>
          <w:p w14:paraId="15C8AF1D" w14:textId="6C2656D5" w:rsidR="006D540F" w:rsidRDefault="006D540F" w:rsidP="006D540F">
            <w:r w:rsidRPr="00293C5C">
              <w:rPr>
                <w:noProof/>
              </w:rPr>
              <w:drawing>
                <wp:inline distT="0" distB="0" distL="0" distR="0" wp14:anchorId="134477B6" wp14:editId="44B12C47">
                  <wp:extent cx="908685" cy="198627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32536" cy="2038414"/>
                          </a:xfrm>
                          <a:prstGeom prst="rect">
                            <a:avLst/>
                          </a:prstGeom>
                        </pic:spPr>
                      </pic:pic>
                    </a:graphicData>
                  </a:graphic>
                </wp:inline>
              </w:drawing>
            </w:r>
            <w:r>
              <w:t xml:space="preserve"> </w:t>
            </w:r>
          </w:p>
        </w:tc>
        <w:tc>
          <w:tcPr>
            <w:tcW w:w="4508" w:type="dxa"/>
          </w:tcPr>
          <w:p w14:paraId="29EB3C10" w14:textId="77777777" w:rsidR="006D540F" w:rsidRDefault="006D540F" w:rsidP="006D540F">
            <w:r>
              <w:t xml:space="preserve">The Astar Search algorithm being ran and displayed in the console there will be a visual representation in the application. </w:t>
            </w:r>
          </w:p>
          <w:p w14:paraId="4EF2AB4C" w14:textId="77777777" w:rsidR="006D540F" w:rsidRDefault="006D540F" w:rsidP="00760E3F"/>
        </w:tc>
      </w:tr>
      <w:tr w:rsidR="006D540F" w14:paraId="1B4C4DAA" w14:textId="77777777" w:rsidTr="006D540F">
        <w:tc>
          <w:tcPr>
            <w:tcW w:w="4508" w:type="dxa"/>
          </w:tcPr>
          <w:p w14:paraId="4911734C" w14:textId="7FF1932A" w:rsidR="006D540F" w:rsidRDefault="009D0A57" w:rsidP="00760E3F">
            <w:r w:rsidRPr="00355CFA">
              <w:rPr>
                <w:noProof/>
              </w:rPr>
              <w:drawing>
                <wp:inline distT="0" distB="0" distL="0" distR="0" wp14:anchorId="537FC3D8" wp14:editId="63444BD7">
                  <wp:extent cx="890649" cy="2271153"/>
                  <wp:effectExtent l="0" t="0" r="5080" b="0"/>
                  <wp:docPr id="14229937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93749" name="Picture 1" descr="Text&#10;&#10;Description automatically generated"/>
                          <pic:cNvPicPr/>
                        </pic:nvPicPr>
                        <pic:blipFill>
                          <a:blip r:embed="rId18"/>
                          <a:stretch>
                            <a:fillRect/>
                          </a:stretch>
                        </pic:blipFill>
                        <pic:spPr>
                          <a:xfrm>
                            <a:off x="0" y="0"/>
                            <a:ext cx="898021" cy="2289952"/>
                          </a:xfrm>
                          <a:prstGeom prst="rect">
                            <a:avLst/>
                          </a:prstGeom>
                        </pic:spPr>
                      </pic:pic>
                    </a:graphicData>
                  </a:graphic>
                </wp:inline>
              </w:drawing>
            </w:r>
            <w:r w:rsidRPr="0047496C">
              <w:t xml:space="preserve"> </w:t>
            </w:r>
          </w:p>
        </w:tc>
        <w:tc>
          <w:tcPr>
            <w:tcW w:w="4508" w:type="dxa"/>
          </w:tcPr>
          <w:p w14:paraId="3D810FEA" w14:textId="27DF1212" w:rsidR="006D540F" w:rsidRDefault="00647DB2" w:rsidP="00760E3F">
            <w:r>
              <w:t>The Lifelong Planning Astar (LPA*) algorithm being ran and displayed in the console there will be a visual representation in the application.</w:t>
            </w:r>
          </w:p>
        </w:tc>
      </w:tr>
      <w:tr w:rsidR="006D540F" w14:paraId="4573ED0A" w14:textId="77777777" w:rsidTr="006D540F">
        <w:tc>
          <w:tcPr>
            <w:tcW w:w="4508" w:type="dxa"/>
          </w:tcPr>
          <w:p w14:paraId="594C3B70" w14:textId="7311763A" w:rsidR="006D540F" w:rsidRDefault="00170F2A" w:rsidP="00760E3F">
            <w:r w:rsidRPr="00311196">
              <w:rPr>
                <w:noProof/>
              </w:rPr>
              <w:lastRenderedPageBreak/>
              <w:drawing>
                <wp:inline distT="0" distB="0" distL="0" distR="0" wp14:anchorId="2B3ED07D" wp14:editId="23D12780">
                  <wp:extent cx="914528" cy="1676634"/>
                  <wp:effectExtent l="0" t="0" r="0" b="0"/>
                  <wp:docPr id="213268226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82261" name="Picture 1" descr="A picture containing text&#10;&#10;Description automatically generated"/>
                          <pic:cNvPicPr/>
                        </pic:nvPicPr>
                        <pic:blipFill>
                          <a:blip r:embed="rId19"/>
                          <a:stretch>
                            <a:fillRect/>
                          </a:stretch>
                        </pic:blipFill>
                        <pic:spPr>
                          <a:xfrm>
                            <a:off x="0" y="0"/>
                            <a:ext cx="914528" cy="1676634"/>
                          </a:xfrm>
                          <a:prstGeom prst="rect">
                            <a:avLst/>
                          </a:prstGeom>
                        </pic:spPr>
                      </pic:pic>
                    </a:graphicData>
                  </a:graphic>
                </wp:inline>
              </w:drawing>
            </w:r>
            <w:r w:rsidRPr="00E0617F">
              <w:t xml:space="preserve"> </w:t>
            </w:r>
          </w:p>
        </w:tc>
        <w:tc>
          <w:tcPr>
            <w:tcW w:w="4508" w:type="dxa"/>
          </w:tcPr>
          <w:p w14:paraId="5C9118DE" w14:textId="59A3C655" w:rsidR="006D540F" w:rsidRDefault="00635E50" w:rsidP="00760E3F">
            <w:r>
              <w:t>The Jump Point Search algorithm being ran and displayed in the console there will be a visual representation in the application.</w:t>
            </w:r>
          </w:p>
        </w:tc>
      </w:tr>
      <w:tr w:rsidR="006D540F" w14:paraId="36C36113" w14:textId="77777777" w:rsidTr="006D540F">
        <w:tc>
          <w:tcPr>
            <w:tcW w:w="4508" w:type="dxa"/>
          </w:tcPr>
          <w:p w14:paraId="0B598429" w14:textId="4ACF1B18" w:rsidR="006D540F" w:rsidRDefault="00F330CB" w:rsidP="00760E3F">
            <w:r w:rsidRPr="00293C5C">
              <w:rPr>
                <w:noProof/>
              </w:rPr>
              <w:drawing>
                <wp:inline distT="0" distB="0" distL="0" distR="0" wp14:anchorId="25C01508" wp14:editId="71600C26">
                  <wp:extent cx="908685" cy="251881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54830" cy="2646724"/>
                          </a:xfrm>
                          <a:prstGeom prst="rect">
                            <a:avLst/>
                          </a:prstGeom>
                        </pic:spPr>
                      </pic:pic>
                    </a:graphicData>
                  </a:graphic>
                </wp:inline>
              </w:drawing>
            </w:r>
            <w:r>
              <w:t xml:space="preserve"> </w:t>
            </w:r>
          </w:p>
        </w:tc>
        <w:tc>
          <w:tcPr>
            <w:tcW w:w="4508" w:type="dxa"/>
          </w:tcPr>
          <w:p w14:paraId="042FBF1D" w14:textId="34B08600" w:rsidR="006D540F" w:rsidRDefault="00F330CB" w:rsidP="00760E3F">
            <w:r>
              <w:t>The Dstar Lite Search algorithm being ran and displayed in the console there will be a visual representation in the application.</w:t>
            </w:r>
          </w:p>
        </w:tc>
      </w:tr>
      <w:tr w:rsidR="006D540F" w14:paraId="54BF78F2" w14:textId="77777777" w:rsidTr="006D540F">
        <w:tc>
          <w:tcPr>
            <w:tcW w:w="4508" w:type="dxa"/>
          </w:tcPr>
          <w:p w14:paraId="006FEFD2" w14:textId="285C6B2C" w:rsidR="006D540F" w:rsidRDefault="00F330CB" w:rsidP="00760E3F">
            <w:r w:rsidRPr="0029274C">
              <w:rPr>
                <w:noProof/>
              </w:rPr>
              <w:drawing>
                <wp:inline distT="0" distB="0" distL="0" distR="0" wp14:anchorId="00984CFF" wp14:editId="6DCE9552">
                  <wp:extent cx="962159" cy="2238687"/>
                  <wp:effectExtent l="0" t="0" r="9525" b="9525"/>
                  <wp:docPr id="15353594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5947" name="Picture 1" descr="Text&#10;&#10;Description automatically generated"/>
                          <pic:cNvPicPr/>
                        </pic:nvPicPr>
                        <pic:blipFill>
                          <a:blip r:embed="rId21"/>
                          <a:stretch>
                            <a:fillRect/>
                          </a:stretch>
                        </pic:blipFill>
                        <pic:spPr>
                          <a:xfrm>
                            <a:off x="0" y="0"/>
                            <a:ext cx="962159" cy="2238687"/>
                          </a:xfrm>
                          <a:prstGeom prst="rect">
                            <a:avLst/>
                          </a:prstGeom>
                        </pic:spPr>
                      </pic:pic>
                    </a:graphicData>
                  </a:graphic>
                </wp:inline>
              </w:drawing>
            </w:r>
            <w:r>
              <w:t xml:space="preserve"> </w:t>
            </w:r>
          </w:p>
        </w:tc>
        <w:tc>
          <w:tcPr>
            <w:tcW w:w="4508" w:type="dxa"/>
          </w:tcPr>
          <w:p w14:paraId="614FFD90" w14:textId="69C2F4BE" w:rsidR="006D540F" w:rsidRDefault="00147FAF" w:rsidP="00760E3F">
            <w:r>
              <w:t>The Dijkstra’s Search algorithm being ran and displayed in the console there will be a visual representation in the application.</w:t>
            </w:r>
          </w:p>
        </w:tc>
      </w:tr>
      <w:tr w:rsidR="006D540F" w14:paraId="5AABFC14" w14:textId="77777777" w:rsidTr="006D540F">
        <w:tc>
          <w:tcPr>
            <w:tcW w:w="4508" w:type="dxa"/>
          </w:tcPr>
          <w:p w14:paraId="508FB5FA" w14:textId="0DA84F49" w:rsidR="006D540F" w:rsidRDefault="007D61BE" w:rsidP="006C1297">
            <w:r w:rsidRPr="005A5774">
              <w:rPr>
                <w:noProof/>
              </w:rPr>
              <w:drawing>
                <wp:inline distT="0" distB="0" distL="0" distR="0" wp14:anchorId="7F0B4F0E" wp14:editId="6FE4C23F">
                  <wp:extent cx="1524213" cy="1257475"/>
                  <wp:effectExtent l="0" t="0" r="0" b="0"/>
                  <wp:docPr id="1378795397" name="Picture 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95397" name="Picture 1" descr="Text, chat or text message&#10;&#10;Description automatically generated"/>
                          <pic:cNvPicPr/>
                        </pic:nvPicPr>
                        <pic:blipFill>
                          <a:blip r:embed="rId22"/>
                          <a:stretch>
                            <a:fillRect/>
                          </a:stretch>
                        </pic:blipFill>
                        <pic:spPr>
                          <a:xfrm>
                            <a:off x="0" y="0"/>
                            <a:ext cx="1524213" cy="1257475"/>
                          </a:xfrm>
                          <a:prstGeom prst="rect">
                            <a:avLst/>
                          </a:prstGeom>
                        </pic:spPr>
                      </pic:pic>
                    </a:graphicData>
                  </a:graphic>
                </wp:inline>
              </w:drawing>
            </w:r>
            <w:r w:rsidRPr="00175F3C">
              <w:t xml:space="preserve"> </w:t>
            </w:r>
          </w:p>
        </w:tc>
        <w:tc>
          <w:tcPr>
            <w:tcW w:w="4508" w:type="dxa"/>
          </w:tcPr>
          <w:p w14:paraId="0CF64D42" w14:textId="77777777" w:rsidR="006C1297" w:rsidRDefault="006C1297" w:rsidP="006C1297">
            <w:r>
              <w:t>The Depth First Search algorithm being ran and displayed in the console there will be a visual representation in the application.</w:t>
            </w:r>
          </w:p>
          <w:p w14:paraId="34451E66" w14:textId="77777777" w:rsidR="006D540F" w:rsidRDefault="006D540F" w:rsidP="00760E3F"/>
        </w:tc>
      </w:tr>
    </w:tbl>
    <w:p w14:paraId="35C3B03C" w14:textId="77777777" w:rsidR="00A64377" w:rsidRPr="003C7252" w:rsidRDefault="00A64377" w:rsidP="001D76C2">
      <w:pPr>
        <w:tabs>
          <w:tab w:val="left" w:pos="2190"/>
        </w:tabs>
        <w:rPr>
          <w:sz w:val="32"/>
          <w:szCs w:val="32"/>
        </w:rPr>
      </w:pPr>
    </w:p>
    <w:p w14:paraId="19347C8E" w14:textId="76463624" w:rsidR="003C7252" w:rsidRPr="001B4FC8" w:rsidRDefault="002573F8" w:rsidP="00760E3F">
      <w:pPr>
        <w:rPr>
          <w:b/>
          <w:bCs/>
          <w:sz w:val="32"/>
          <w:szCs w:val="32"/>
        </w:rPr>
      </w:pPr>
      <w:r w:rsidRPr="001B4FC8">
        <w:rPr>
          <w:b/>
          <w:bCs/>
          <w:sz w:val="32"/>
          <w:szCs w:val="32"/>
        </w:rPr>
        <w:lastRenderedPageBreak/>
        <w:t xml:space="preserve">2.3 </w:t>
      </w:r>
      <w:r w:rsidR="00A07F92" w:rsidRPr="001B4FC8">
        <w:rPr>
          <w:b/>
          <w:bCs/>
          <w:sz w:val="32"/>
          <w:szCs w:val="32"/>
        </w:rPr>
        <w:t>Code visualisation</w:t>
      </w:r>
      <w:r w:rsidR="00D5354D" w:rsidRPr="001B4FC8">
        <w:rPr>
          <w:b/>
          <w:bCs/>
          <w:sz w:val="32"/>
          <w:szCs w:val="32"/>
        </w:rPr>
        <w:t>:</w:t>
      </w:r>
      <w:r w:rsidR="00A07F92" w:rsidRPr="001B4FC8">
        <w:rPr>
          <w:b/>
          <w:bCs/>
          <w:sz w:val="32"/>
          <w:szCs w:val="32"/>
        </w:rPr>
        <w:t xml:space="preserve"> </w:t>
      </w:r>
      <w:r w:rsidR="008C0D96" w:rsidRPr="001B4FC8">
        <w:rPr>
          <w:b/>
          <w:bCs/>
          <w:sz w:val="32"/>
          <w:szCs w:val="32"/>
        </w:rPr>
        <w:t>(code snippets)</w:t>
      </w:r>
    </w:p>
    <w:p w14:paraId="035BABA2" w14:textId="77777777" w:rsidR="001B4FC8" w:rsidRPr="008C0D96" w:rsidRDefault="001B4FC8" w:rsidP="00760E3F">
      <w:pPr>
        <w:rPr>
          <w:b/>
          <w:bCs/>
          <w:sz w:val="32"/>
          <w:szCs w:val="32"/>
          <w:u w:val="single"/>
        </w:rPr>
      </w:pPr>
    </w:p>
    <w:tbl>
      <w:tblPr>
        <w:tblStyle w:val="TableGrid"/>
        <w:tblW w:w="0" w:type="auto"/>
        <w:tblLook w:val="04A0" w:firstRow="1" w:lastRow="0" w:firstColumn="1" w:lastColumn="0" w:noHBand="0" w:noVBand="1"/>
      </w:tblPr>
      <w:tblGrid>
        <w:gridCol w:w="6996"/>
        <w:gridCol w:w="2020"/>
      </w:tblGrid>
      <w:tr w:rsidR="00A07F92" w14:paraId="44296053" w14:textId="77777777" w:rsidTr="00FA0548">
        <w:tc>
          <w:tcPr>
            <w:tcW w:w="6996" w:type="dxa"/>
          </w:tcPr>
          <w:p w14:paraId="73FAF3DE" w14:textId="77777777" w:rsidR="00E90DAA" w:rsidRDefault="009B43D1" w:rsidP="009B43D1">
            <w:r w:rsidRPr="002F49CC">
              <w:rPr>
                <w:noProof/>
              </w:rPr>
              <w:drawing>
                <wp:inline distT="0" distB="0" distL="0" distR="0" wp14:anchorId="405980C7" wp14:editId="3B47A195">
                  <wp:extent cx="3612052" cy="2352675"/>
                  <wp:effectExtent l="0" t="0" r="7620" b="0"/>
                  <wp:docPr id="158749141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91416" name="Picture 1" descr="Text&#10;&#10;Description automatically generated"/>
                          <pic:cNvPicPr/>
                        </pic:nvPicPr>
                        <pic:blipFill>
                          <a:blip r:embed="rId23"/>
                          <a:stretch>
                            <a:fillRect/>
                          </a:stretch>
                        </pic:blipFill>
                        <pic:spPr>
                          <a:xfrm>
                            <a:off x="0" y="0"/>
                            <a:ext cx="3622063" cy="2359196"/>
                          </a:xfrm>
                          <a:prstGeom prst="rect">
                            <a:avLst/>
                          </a:prstGeom>
                        </pic:spPr>
                      </pic:pic>
                    </a:graphicData>
                  </a:graphic>
                </wp:inline>
              </w:drawing>
            </w:r>
            <w:r w:rsidR="009E32B5" w:rsidRPr="00CA3AA7">
              <w:t xml:space="preserve"> </w:t>
            </w:r>
          </w:p>
          <w:p w14:paraId="2B06D657" w14:textId="528C85EF" w:rsidR="009B43D1" w:rsidRDefault="009E32B5" w:rsidP="009B43D1">
            <w:r w:rsidRPr="00CA3AA7">
              <w:rPr>
                <w:noProof/>
              </w:rPr>
              <w:drawing>
                <wp:inline distT="0" distB="0" distL="0" distR="0" wp14:anchorId="218CDD96" wp14:editId="341D85BB">
                  <wp:extent cx="2540310" cy="1581150"/>
                  <wp:effectExtent l="0" t="0" r="0" b="0"/>
                  <wp:docPr id="168604666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46669" name="Picture 1" descr="Text&#10;&#10;Description automatically generated"/>
                          <pic:cNvPicPr/>
                        </pic:nvPicPr>
                        <pic:blipFill>
                          <a:blip r:embed="rId24"/>
                          <a:stretch>
                            <a:fillRect/>
                          </a:stretch>
                        </pic:blipFill>
                        <pic:spPr>
                          <a:xfrm>
                            <a:off x="0" y="0"/>
                            <a:ext cx="2553687" cy="1589476"/>
                          </a:xfrm>
                          <a:prstGeom prst="rect">
                            <a:avLst/>
                          </a:prstGeom>
                        </pic:spPr>
                      </pic:pic>
                    </a:graphicData>
                  </a:graphic>
                </wp:inline>
              </w:drawing>
            </w:r>
            <w:r w:rsidR="009B43D1">
              <w:t xml:space="preserve">  </w:t>
            </w:r>
          </w:p>
          <w:p w14:paraId="7FA0911B" w14:textId="13EECC43" w:rsidR="00E90D16" w:rsidRDefault="00E90D16" w:rsidP="00E90D16">
            <w:r>
              <w:t xml:space="preserve"> </w:t>
            </w:r>
            <w:r w:rsidRPr="00B924BC">
              <w:rPr>
                <w:noProof/>
              </w:rPr>
              <w:drawing>
                <wp:inline distT="0" distB="0" distL="0" distR="0" wp14:anchorId="4AE49E36" wp14:editId="3F964FD0">
                  <wp:extent cx="2145243" cy="3181350"/>
                  <wp:effectExtent l="0" t="0" r="7620" b="0"/>
                  <wp:docPr id="14049996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99640" name="Picture 1" descr="Text&#10;&#10;Description automatically generated"/>
                          <pic:cNvPicPr/>
                        </pic:nvPicPr>
                        <pic:blipFill>
                          <a:blip r:embed="rId25"/>
                          <a:stretch>
                            <a:fillRect/>
                          </a:stretch>
                        </pic:blipFill>
                        <pic:spPr>
                          <a:xfrm>
                            <a:off x="0" y="0"/>
                            <a:ext cx="2151954" cy="3191302"/>
                          </a:xfrm>
                          <a:prstGeom prst="rect">
                            <a:avLst/>
                          </a:prstGeom>
                        </pic:spPr>
                      </pic:pic>
                    </a:graphicData>
                  </a:graphic>
                </wp:inline>
              </w:drawing>
            </w:r>
            <w:r w:rsidRPr="00CD77B2">
              <w:t xml:space="preserve"> </w:t>
            </w:r>
          </w:p>
          <w:p w14:paraId="38B3958D" w14:textId="738A79B4" w:rsidR="00A07F92" w:rsidRDefault="00E9248A" w:rsidP="00760E3F">
            <w:r w:rsidRPr="009D176C">
              <w:rPr>
                <w:noProof/>
              </w:rPr>
              <w:lastRenderedPageBreak/>
              <w:drawing>
                <wp:inline distT="0" distB="0" distL="0" distR="0" wp14:anchorId="5A0A98D1" wp14:editId="677B8B6B">
                  <wp:extent cx="3506219" cy="2305050"/>
                  <wp:effectExtent l="0" t="0" r="0" b="0"/>
                  <wp:docPr id="10550970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9707" name="Picture 1" descr="Text&#10;&#10;Description automatically generated"/>
                          <pic:cNvPicPr/>
                        </pic:nvPicPr>
                        <pic:blipFill>
                          <a:blip r:embed="rId26"/>
                          <a:stretch>
                            <a:fillRect/>
                          </a:stretch>
                        </pic:blipFill>
                        <pic:spPr>
                          <a:xfrm>
                            <a:off x="0" y="0"/>
                            <a:ext cx="3525790" cy="2317916"/>
                          </a:xfrm>
                          <a:prstGeom prst="rect">
                            <a:avLst/>
                          </a:prstGeom>
                        </pic:spPr>
                      </pic:pic>
                    </a:graphicData>
                  </a:graphic>
                </wp:inline>
              </w:drawing>
            </w:r>
            <w:r>
              <w:t xml:space="preserve"> </w:t>
            </w:r>
          </w:p>
        </w:tc>
        <w:tc>
          <w:tcPr>
            <w:tcW w:w="2020" w:type="dxa"/>
          </w:tcPr>
          <w:p w14:paraId="423BB57C" w14:textId="77777777" w:rsidR="00A07F92" w:rsidRDefault="002366CA" w:rsidP="00760E3F">
            <w:r>
              <w:lastRenderedPageBreak/>
              <w:t>The initilise portion of the Lifelong Planning Astar fuction</w:t>
            </w:r>
          </w:p>
          <w:p w14:paraId="426CB23F" w14:textId="77777777" w:rsidR="009E32B5" w:rsidRDefault="009E32B5" w:rsidP="00760E3F"/>
          <w:p w14:paraId="75D9F6EC" w14:textId="77777777" w:rsidR="009E32B5" w:rsidRDefault="009E32B5" w:rsidP="00760E3F"/>
          <w:p w14:paraId="22C74099" w14:textId="77777777" w:rsidR="009E32B5" w:rsidRDefault="009E32B5" w:rsidP="00760E3F"/>
          <w:p w14:paraId="6E57B76A" w14:textId="77777777" w:rsidR="009E32B5" w:rsidRDefault="009E32B5" w:rsidP="00760E3F"/>
          <w:p w14:paraId="2993DEAA" w14:textId="0FEF2528" w:rsidR="009E32B5" w:rsidRDefault="009E32B5" w:rsidP="00760E3F"/>
          <w:p w14:paraId="64712ACC" w14:textId="6483C7F2" w:rsidR="00FA0548" w:rsidRDefault="00FA0548" w:rsidP="00760E3F"/>
          <w:p w14:paraId="2E9A8813" w14:textId="79630FB9" w:rsidR="00FA0548" w:rsidRDefault="00FA0548" w:rsidP="00760E3F"/>
          <w:p w14:paraId="685F2FB4" w14:textId="26B60434" w:rsidR="00FA0548" w:rsidRDefault="00FA0548" w:rsidP="00760E3F"/>
          <w:p w14:paraId="2FCC0360" w14:textId="77777777" w:rsidR="00FA0548" w:rsidRDefault="00FA0548" w:rsidP="00760E3F"/>
          <w:p w14:paraId="41AD9182" w14:textId="77777777" w:rsidR="00AB61BD" w:rsidRDefault="00AB61BD" w:rsidP="00AB61BD">
            <w:r>
              <w:t>Compute shortest path function.</w:t>
            </w:r>
          </w:p>
          <w:p w14:paraId="49B1FE19" w14:textId="3AB40CB5" w:rsidR="009E32B5" w:rsidRDefault="00AB61BD" w:rsidP="00AB61BD">
            <w:r>
              <w:t>Part A</w:t>
            </w:r>
          </w:p>
          <w:p w14:paraId="7A8863D1" w14:textId="5D6A4202" w:rsidR="009E32B5" w:rsidRDefault="009E32B5" w:rsidP="00760E3F"/>
          <w:p w14:paraId="127B87E8" w14:textId="40AA5477" w:rsidR="009E32B5" w:rsidRDefault="009E32B5" w:rsidP="00760E3F"/>
          <w:p w14:paraId="5FB7F833" w14:textId="77777777" w:rsidR="00FA0548" w:rsidRDefault="00FA0548" w:rsidP="00760E3F"/>
          <w:p w14:paraId="6B48EB4A" w14:textId="77777777" w:rsidR="00BB3D28" w:rsidRDefault="00BB3D28" w:rsidP="00BB3D28">
            <w:r>
              <w:t>Compute shortest path function.</w:t>
            </w:r>
          </w:p>
          <w:p w14:paraId="6777758F" w14:textId="494B9CEA" w:rsidR="00BB3D28" w:rsidRDefault="00BB3D28" w:rsidP="00BB3D28">
            <w:r>
              <w:t>Part B</w:t>
            </w:r>
          </w:p>
          <w:p w14:paraId="766C6D21" w14:textId="77777777" w:rsidR="009E32B5" w:rsidRDefault="009E32B5" w:rsidP="00760E3F"/>
          <w:p w14:paraId="1970FE56" w14:textId="77777777" w:rsidR="009E32B5" w:rsidRDefault="009E32B5" w:rsidP="00760E3F"/>
          <w:p w14:paraId="27B5FEDB" w14:textId="77777777" w:rsidR="00900212" w:rsidRDefault="00900212" w:rsidP="00760E3F"/>
          <w:p w14:paraId="4BF04536" w14:textId="77777777" w:rsidR="00900212" w:rsidRDefault="00900212" w:rsidP="00760E3F"/>
          <w:p w14:paraId="0DDA345D" w14:textId="77777777" w:rsidR="00900212" w:rsidRDefault="00900212" w:rsidP="00760E3F"/>
          <w:p w14:paraId="2FE8C1C4" w14:textId="77777777" w:rsidR="00900212" w:rsidRDefault="00900212" w:rsidP="00760E3F"/>
          <w:p w14:paraId="3162724F" w14:textId="77777777" w:rsidR="00900212" w:rsidRDefault="00900212" w:rsidP="00760E3F"/>
          <w:p w14:paraId="1B0EA717" w14:textId="77777777" w:rsidR="00900212" w:rsidRDefault="00900212" w:rsidP="00760E3F"/>
          <w:p w14:paraId="7FBE7CC1" w14:textId="77777777" w:rsidR="00900212" w:rsidRDefault="00900212" w:rsidP="00760E3F"/>
          <w:p w14:paraId="72970E4C" w14:textId="77777777" w:rsidR="00900212" w:rsidRDefault="00900212" w:rsidP="00760E3F"/>
          <w:p w14:paraId="5C7D0B5A" w14:textId="280C60B6" w:rsidR="00900212" w:rsidRDefault="00900212" w:rsidP="00760E3F">
            <w:r>
              <w:t>The update node function which based on whether it is in the queue and if the node is not equal to the goal node</w:t>
            </w:r>
          </w:p>
        </w:tc>
      </w:tr>
      <w:tr w:rsidR="00A07F92" w14:paraId="3CA70C7A" w14:textId="77777777" w:rsidTr="00FA0548">
        <w:tc>
          <w:tcPr>
            <w:tcW w:w="6996" w:type="dxa"/>
          </w:tcPr>
          <w:p w14:paraId="226BF153" w14:textId="77777777" w:rsidR="00563ABA" w:rsidRDefault="00563ABA" w:rsidP="00563ABA"/>
          <w:p w14:paraId="63660047" w14:textId="5A1CFB6F" w:rsidR="00A07F92" w:rsidRDefault="00563ABA" w:rsidP="00760E3F">
            <w:pPr>
              <w:rPr>
                <w:noProof/>
              </w:rPr>
            </w:pPr>
            <w:r w:rsidRPr="00FF02C4">
              <w:rPr>
                <w:noProof/>
              </w:rPr>
              <w:drawing>
                <wp:inline distT="0" distB="0" distL="0" distR="0" wp14:anchorId="3947B292" wp14:editId="70B2C5B0">
                  <wp:extent cx="3158836" cy="2320712"/>
                  <wp:effectExtent l="0" t="0" r="3810" b="3810"/>
                  <wp:docPr id="191600568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05686" name="Picture 1" descr="Text&#10;&#10;Description automatically generated"/>
                          <pic:cNvPicPr/>
                        </pic:nvPicPr>
                        <pic:blipFill>
                          <a:blip r:embed="rId27"/>
                          <a:stretch>
                            <a:fillRect/>
                          </a:stretch>
                        </pic:blipFill>
                        <pic:spPr>
                          <a:xfrm>
                            <a:off x="0" y="0"/>
                            <a:ext cx="3158836" cy="2320712"/>
                          </a:xfrm>
                          <a:prstGeom prst="rect">
                            <a:avLst/>
                          </a:prstGeom>
                        </pic:spPr>
                      </pic:pic>
                    </a:graphicData>
                  </a:graphic>
                </wp:inline>
              </w:drawing>
            </w:r>
            <w:r w:rsidRPr="00490E04">
              <w:rPr>
                <w:noProof/>
              </w:rPr>
              <w:t xml:space="preserve"> </w:t>
            </w:r>
          </w:p>
          <w:p w14:paraId="45191C1F" w14:textId="3B7011A2" w:rsidR="00FA0548" w:rsidRDefault="00600747" w:rsidP="00760E3F">
            <w:pPr>
              <w:rPr>
                <w:noProof/>
              </w:rPr>
            </w:pPr>
            <w:r w:rsidRPr="00490E04">
              <w:rPr>
                <w:noProof/>
              </w:rPr>
              <w:drawing>
                <wp:inline distT="0" distB="0" distL="0" distR="0" wp14:anchorId="55614BF7" wp14:editId="10AC33F3">
                  <wp:extent cx="2591162" cy="2248214"/>
                  <wp:effectExtent l="0" t="0" r="0" b="0"/>
                  <wp:docPr id="209372203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22031" name="Picture 1" descr="Text&#10;&#10;Description automatically generated"/>
                          <pic:cNvPicPr/>
                        </pic:nvPicPr>
                        <pic:blipFill>
                          <a:blip r:embed="rId28"/>
                          <a:stretch>
                            <a:fillRect/>
                          </a:stretch>
                        </pic:blipFill>
                        <pic:spPr>
                          <a:xfrm>
                            <a:off x="0" y="0"/>
                            <a:ext cx="2591162" cy="2248214"/>
                          </a:xfrm>
                          <a:prstGeom prst="rect">
                            <a:avLst/>
                          </a:prstGeom>
                        </pic:spPr>
                      </pic:pic>
                    </a:graphicData>
                  </a:graphic>
                </wp:inline>
              </w:drawing>
            </w:r>
          </w:p>
          <w:p w14:paraId="6D79811F" w14:textId="77777777" w:rsidR="00FA0548" w:rsidRDefault="00FA0548" w:rsidP="00760E3F">
            <w:pPr>
              <w:rPr>
                <w:noProof/>
              </w:rPr>
            </w:pPr>
          </w:p>
          <w:p w14:paraId="026127D3" w14:textId="6F58AA6C" w:rsidR="00FD6B1A" w:rsidRDefault="00FD6B1A" w:rsidP="00760E3F">
            <w:r w:rsidRPr="008700D1">
              <w:rPr>
                <w:noProof/>
              </w:rPr>
              <w:lastRenderedPageBreak/>
              <w:drawing>
                <wp:inline distT="0" distB="0" distL="0" distR="0" wp14:anchorId="4DC682AC" wp14:editId="538FD1EE">
                  <wp:extent cx="3972479" cy="1790950"/>
                  <wp:effectExtent l="0" t="0" r="0" b="0"/>
                  <wp:docPr id="40430960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9600" name="Picture 1" descr="Text&#10;&#10;Description automatically generated"/>
                          <pic:cNvPicPr/>
                        </pic:nvPicPr>
                        <pic:blipFill>
                          <a:blip r:embed="rId29"/>
                          <a:stretch>
                            <a:fillRect/>
                          </a:stretch>
                        </pic:blipFill>
                        <pic:spPr>
                          <a:xfrm>
                            <a:off x="0" y="0"/>
                            <a:ext cx="3972479" cy="1790950"/>
                          </a:xfrm>
                          <a:prstGeom prst="rect">
                            <a:avLst/>
                          </a:prstGeom>
                        </pic:spPr>
                      </pic:pic>
                    </a:graphicData>
                  </a:graphic>
                </wp:inline>
              </w:drawing>
            </w:r>
            <w:r w:rsidRPr="008700D1">
              <w:t xml:space="preserve"> </w:t>
            </w:r>
          </w:p>
        </w:tc>
        <w:tc>
          <w:tcPr>
            <w:tcW w:w="2020" w:type="dxa"/>
          </w:tcPr>
          <w:p w14:paraId="1D355C69" w14:textId="77777777" w:rsidR="00E242AB" w:rsidRDefault="00E242AB" w:rsidP="00E242AB">
            <w:pPr>
              <w:rPr>
                <w:noProof/>
              </w:rPr>
            </w:pPr>
            <w:r>
              <w:rPr>
                <w:noProof/>
              </w:rPr>
              <w:lastRenderedPageBreak/>
              <w:t>The dijkstras algorithm function which returns the shortest path based of a nodes G cost</w:t>
            </w:r>
          </w:p>
          <w:p w14:paraId="28F25075" w14:textId="1D256E04" w:rsidR="00CF4668" w:rsidRDefault="00600747" w:rsidP="00760E3F">
            <w:r>
              <w:t>Part A</w:t>
            </w:r>
          </w:p>
          <w:p w14:paraId="2F5A35AC" w14:textId="77777777" w:rsidR="00CF4668" w:rsidRDefault="00CF4668" w:rsidP="00760E3F"/>
          <w:p w14:paraId="0546454B" w14:textId="77777777" w:rsidR="00CF4668" w:rsidRDefault="00CF4668" w:rsidP="00760E3F"/>
          <w:p w14:paraId="02A8D016" w14:textId="77777777" w:rsidR="00CF4668" w:rsidRDefault="00CF4668" w:rsidP="00760E3F"/>
          <w:p w14:paraId="39313144" w14:textId="77777777" w:rsidR="00CF4668" w:rsidRDefault="00CF4668" w:rsidP="00760E3F"/>
          <w:p w14:paraId="1A8C9CB9" w14:textId="45D9BA66" w:rsidR="00FA0548" w:rsidRDefault="00DA658B" w:rsidP="00760E3F">
            <w:r>
              <w:t>Part B</w:t>
            </w:r>
          </w:p>
          <w:p w14:paraId="296A6DA0" w14:textId="72FC617F" w:rsidR="00FA0548" w:rsidRDefault="00FA0548" w:rsidP="00760E3F"/>
          <w:p w14:paraId="57354530" w14:textId="31AC2C9D" w:rsidR="00FA0548" w:rsidRDefault="00FA0548" w:rsidP="00760E3F"/>
          <w:p w14:paraId="35384546" w14:textId="4AC657C9" w:rsidR="00FA0548" w:rsidRDefault="00FA0548" w:rsidP="00760E3F"/>
          <w:p w14:paraId="24CD4057" w14:textId="712A1CD9" w:rsidR="00FA0548" w:rsidRDefault="00FA0548" w:rsidP="00760E3F"/>
          <w:p w14:paraId="77A1A977" w14:textId="695B6C0F" w:rsidR="00FA0548" w:rsidRDefault="00FA0548" w:rsidP="00760E3F"/>
          <w:p w14:paraId="734D6791" w14:textId="7B8B29FF" w:rsidR="00FA0548" w:rsidRDefault="00FA0548" w:rsidP="00760E3F"/>
          <w:p w14:paraId="24D71373" w14:textId="2326F8C5" w:rsidR="00FA0548" w:rsidRDefault="00FA0548" w:rsidP="00760E3F"/>
          <w:p w14:paraId="53240CD8" w14:textId="6A950F67" w:rsidR="00E242AB" w:rsidRDefault="00E242AB" w:rsidP="00760E3F"/>
          <w:p w14:paraId="737CD654" w14:textId="173754A5" w:rsidR="00A70CFF" w:rsidRDefault="00A70CFF" w:rsidP="00760E3F"/>
          <w:p w14:paraId="40B708CC" w14:textId="48D93F31" w:rsidR="00A70CFF" w:rsidRDefault="00A70CFF" w:rsidP="00760E3F"/>
          <w:p w14:paraId="515A26C6" w14:textId="77777777" w:rsidR="00A70CFF" w:rsidRDefault="00A70CFF" w:rsidP="00760E3F"/>
          <w:p w14:paraId="64416AB2" w14:textId="37E9AC88" w:rsidR="00CF4668" w:rsidRDefault="00CF4668" w:rsidP="00760E3F">
            <w:r>
              <w:lastRenderedPageBreak/>
              <w:t>The g cost comparer for Dijkstra’s which compares the Gcost of two separate nodes</w:t>
            </w:r>
          </w:p>
        </w:tc>
      </w:tr>
      <w:tr w:rsidR="00A07F92" w14:paraId="7FA5C55F" w14:textId="77777777" w:rsidTr="00FA0548">
        <w:tc>
          <w:tcPr>
            <w:tcW w:w="6996" w:type="dxa"/>
          </w:tcPr>
          <w:p w14:paraId="6F967EAE" w14:textId="2F0B1317" w:rsidR="00A07F92" w:rsidRDefault="00FF23E5" w:rsidP="00760E3F">
            <w:r w:rsidRPr="00FE0D65">
              <w:rPr>
                <w:noProof/>
              </w:rPr>
              <w:lastRenderedPageBreak/>
              <w:drawing>
                <wp:inline distT="0" distB="0" distL="0" distR="0" wp14:anchorId="56E83238" wp14:editId="1609AF76">
                  <wp:extent cx="2338819" cy="2647950"/>
                  <wp:effectExtent l="0" t="0" r="4445" b="0"/>
                  <wp:docPr id="89741593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15936" name="Picture 1" descr="Text&#10;&#10;Description automatically generated"/>
                          <pic:cNvPicPr/>
                        </pic:nvPicPr>
                        <pic:blipFill>
                          <a:blip r:embed="rId30"/>
                          <a:stretch>
                            <a:fillRect/>
                          </a:stretch>
                        </pic:blipFill>
                        <pic:spPr>
                          <a:xfrm>
                            <a:off x="0" y="0"/>
                            <a:ext cx="2338819" cy="2647950"/>
                          </a:xfrm>
                          <a:prstGeom prst="rect">
                            <a:avLst/>
                          </a:prstGeom>
                        </pic:spPr>
                      </pic:pic>
                    </a:graphicData>
                  </a:graphic>
                </wp:inline>
              </w:drawing>
            </w:r>
          </w:p>
        </w:tc>
        <w:tc>
          <w:tcPr>
            <w:tcW w:w="2020" w:type="dxa"/>
          </w:tcPr>
          <w:p w14:paraId="7B86DBA8" w14:textId="77777777" w:rsidR="00762A51" w:rsidRDefault="00762A51" w:rsidP="00760E3F">
            <w:r>
              <w:t>The depth first search function which returns a path by following whatever node is next</w:t>
            </w:r>
          </w:p>
        </w:tc>
      </w:tr>
      <w:tr w:rsidR="00A07F92" w14:paraId="45944B45" w14:textId="77777777" w:rsidTr="00FA0548">
        <w:tc>
          <w:tcPr>
            <w:tcW w:w="6996" w:type="dxa"/>
          </w:tcPr>
          <w:p w14:paraId="1591CBC5" w14:textId="05CBF610" w:rsidR="00A07F92" w:rsidRDefault="00070B86" w:rsidP="00760E3F">
            <w:r w:rsidRPr="00B25428">
              <w:rPr>
                <w:noProof/>
              </w:rPr>
              <w:drawing>
                <wp:inline distT="0" distB="0" distL="0" distR="0" wp14:anchorId="2A0F3A13" wp14:editId="7B5A3708">
                  <wp:extent cx="3642346" cy="1571625"/>
                  <wp:effectExtent l="0" t="0" r="0" b="0"/>
                  <wp:docPr id="20754153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15301" name="Picture 1" descr="Text&#10;&#10;Description automatically generated"/>
                          <pic:cNvPicPr/>
                        </pic:nvPicPr>
                        <pic:blipFill>
                          <a:blip r:embed="rId31"/>
                          <a:stretch>
                            <a:fillRect/>
                          </a:stretch>
                        </pic:blipFill>
                        <pic:spPr>
                          <a:xfrm>
                            <a:off x="0" y="0"/>
                            <a:ext cx="3699374" cy="1596232"/>
                          </a:xfrm>
                          <a:prstGeom prst="rect">
                            <a:avLst/>
                          </a:prstGeom>
                        </pic:spPr>
                      </pic:pic>
                    </a:graphicData>
                  </a:graphic>
                </wp:inline>
              </w:drawing>
            </w:r>
          </w:p>
        </w:tc>
        <w:tc>
          <w:tcPr>
            <w:tcW w:w="2020" w:type="dxa"/>
          </w:tcPr>
          <w:p w14:paraId="1542FA98" w14:textId="74F765B0" w:rsidR="00A07F92" w:rsidRDefault="00491806" w:rsidP="00760E3F">
            <w:r>
              <w:t>My heuristic function which calculates the distance from a given node to another. It is called by passing through the end node and the current node</w:t>
            </w:r>
          </w:p>
        </w:tc>
      </w:tr>
      <w:tr w:rsidR="00A07F92" w14:paraId="5E09D739" w14:textId="77777777" w:rsidTr="00FA0548">
        <w:tc>
          <w:tcPr>
            <w:tcW w:w="6996" w:type="dxa"/>
          </w:tcPr>
          <w:p w14:paraId="65187CCB" w14:textId="5905BACB" w:rsidR="00A07F92" w:rsidRDefault="00FF23E5" w:rsidP="000C080C">
            <w:r w:rsidRPr="008E2757">
              <w:rPr>
                <w:noProof/>
              </w:rPr>
              <w:drawing>
                <wp:inline distT="0" distB="0" distL="0" distR="0" wp14:anchorId="1A6626C0" wp14:editId="030F8584">
                  <wp:extent cx="4304521" cy="1219200"/>
                  <wp:effectExtent l="0" t="0" r="1270" b="0"/>
                  <wp:docPr id="17879562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5629" name="Picture 1" descr="Text&#10;&#10;Description automatically generated"/>
                          <pic:cNvPicPr/>
                        </pic:nvPicPr>
                        <pic:blipFill>
                          <a:blip r:embed="rId32"/>
                          <a:stretch>
                            <a:fillRect/>
                          </a:stretch>
                        </pic:blipFill>
                        <pic:spPr>
                          <a:xfrm>
                            <a:off x="0" y="0"/>
                            <a:ext cx="4319168" cy="1223348"/>
                          </a:xfrm>
                          <a:prstGeom prst="rect">
                            <a:avLst/>
                          </a:prstGeom>
                        </pic:spPr>
                      </pic:pic>
                    </a:graphicData>
                  </a:graphic>
                </wp:inline>
              </w:drawing>
            </w:r>
            <w:r>
              <w:t xml:space="preserve"> </w:t>
            </w:r>
          </w:p>
        </w:tc>
        <w:tc>
          <w:tcPr>
            <w:tcW w:w="2020" w:type="dxa"/>
          </w:tcPr>
          <w:p w14:paraId="4BDBEAEB" w14:textId="77777777" w:rsidR="000C080C" w:rsidRDefault="000C080C" w:rsidP="000C080C">
            <w:r>
              <w:t>The calculation of the D star key</w:t>
            </w:r>
          </w:p>
          <w:p w14:paraId="777852B5" w14:textId="77777777" w:rsidR="00A07F92" w:rsidRDefault="00A07F92" w:rsidP="00760E3F"/>
        </w:tc>
      </w:tr>
      <w:tr w:rsidR="00A07F92" w14:paraId="71D54C95" w14:textId="77777777" w:rsidTr="00FA0548">
        <w:tc>
          <w:tcPr>
            <w:tcW w:w="6996" w:type="dxa"/>
          </w:tcPr>
          <w:p w14:paraId="4121147C" w14:textId="77777777" w:rsidR="008162F1" w:rsidRDefault="008162F1" w:rsidP="00406F20">
            <w:r w:rsidRPr="00CD4F4E">
              <w:rPr>
                <w:noProof/>
              </w:rPr>
              <w:lastRenderedPageBreak/>
              <w:drawing>
                <wp:inline distT="0" distB="0" distL="0" distR="0" wp14:anchorId="33B8D796" wp14:editId="10D3FD8F">
                  <wp:extent cx="2445310" cy="2933700"/>
                  <wp:effectExtent l="0" t="0" r="0" b="0"/>
                  <wp:docPr id="18298906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90634" name="Picture 1" descr="Text&#10;&#10;Description automatically generated"/>
                          <pic:cNvPicPr/>
                        </pic:nvPicPr>
                        <pic:blipFill>
                          <a:blip r:embed="rId33"/>
                          <a:stretch>
                            <a:fillRect/>
                          </a:stretch>
                        </pic:blipFill>
                        <pic:spPr>
                          <a:xfrm>
                            <a:off x="0" y="0"/>
                            <a:ext cx="2490032" cy="2987354"/>
                          </a:xfrm>
                          <a:prstGeom prst="rect">
                            <a:avLst/>
                          </a:prstGeom>
                        </pic:spPr>
                      </pic:pic>
                    </a:graphicData>
                  </a:graphic>
                </wp:inline>
              </w:drawing>
            </w:r>
            <w:r>
              <w:t xml:space="preserve"> </w:t>
            </w:r>
          </w:p>
          <w:p w14:paraId="374824C3" w14:textId="7CDE3472" w:rsidR="003917E9" w:rsidRDefault="00D1573E" w:rsidP="00DB3B15">
            <w:r w:rsidRPr="00BF00F2">
              <w:rPr>
                <w:noProof/>
              </w:rPr>
              <w:drawing>
                <wp:inline distT="0" distB="0" distL="0" distR="0" wp14:anchorId="1B233AB5" wp14:editId="703C1690">
                  <wp:extent cx="2940612" cy="3305175"/>
                  <wp:effectExtent l="0" t="0" r="0" b="0"/>
                  <wp:docPr id="81565443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54437" name="Picture 1" descr="Text&#10;&#10;Description automatically generated"/>
                          <pic:cNvPicPr/>
                        </pic:nvPicPr>
                        <pic:blipFill>
                          <a:blip r:embed="rId34"/>
                          <a:stretch>
                            <a:fillRect/>
                          </a:stretch>
                        </pic:blipFill>
                        <pic:spPr>
                          <a:xfrm>
                            <a:off x="0" y="0"/>
                            <a:ext cx="2964436" cy="3331952"/>
                          </a:xfrm>
                          <a:prstGeom prst="rect">
                            <a:avLst/>
                          </a:prstGeom>
                        </pic:spPr>
                      </pic:pic>
                    </a:graphicData>
                  </a:graphic>
                </wp:inline>
              </w:drawing>
            </w:r>
            <w:r>
              <w:t xml:space="preserve"> </w:t>
            </w:r>
          </w:p>
          <w:p w14:paraId="64698D48" w14:textId="448D1E45" w:rsidR="0047050E" w:rsidRDefault="003917E9" w:rsidP="00A347AF">
            <w:r w:rsidRPr="00F36C18">
              <w:rPr>
                <w:noProof/>
              </w:rPr>
              <w:drawing>
                <wp:inline distT="0" distB="0" distL="0" distR="0" wp14:anchorId="3E95CFE9" wp14:editId="15EB40BC">
                  <wp:extent cx="3827548" cy="2105025"/>
                  <wp:effectExtent l="0" t="0" r="1905" b="0"/>
                  <wp:docPr id="11323977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97732" name="Picture 1" descr="Text&#10;&#10;Description automatically generated"/>
                          <pic:cNvPicPr/>
                        </pic:nvPicPr>
                        <pic:blipFill>
                          <a:blip r:embed="rId35"/>
                          <a:stretch>
                            <a:fillRect/>
                          </a:stretch>
                        </pic:blipFill>
                        <pic:spPr>
                          <a:xfrm>
                            <a:off x="0" y="0"/>
                            <a:ext cx="3882568" cy="2135284"/>
                          </a:xfrm>
                          <a:prstGeom prst="rect">
                            <a:avLst/>
                          </a:prstGeom>
                        </pic:spPr>
                      </pic:pic>
                    </a:graphicData>
                  </a:graphic>
                </wp:inline>
              </w:drawing>
            </w:r>
            <w:r>
              <w:t xml:space="preserve"> </w:t>
            </w:r>
          </w:p>
          <w:p w14:paraId="74CF0CDD" w14:textId="77777777" w:rsidR="0047050E" w:rsidRDefault="0047050E" w:rsidP="00A347AF"/>
          <w:p w14:paraId="405DEFE1" w14:textId="7E9734BC" w:rsidR="0047050E" w:rsidRDefault="0047050E" w:rsidP="0047050E">
            <w:r w:rsidRPr="007E29DC">
              <w:rPr>
                <w:noProof/>
              </w:rPr>
              <w:drawing>
                <wp:inline distT="0" distB="0" distL="0" distR="0" wp14:anchorId="6EC853B7" wp14:editId="712A7D7B">
                  <wp:extent cx="2814452" cy="2492347"/>
                  <wp:effectExtent l="0" t="0" r="5080" b="3810"/>
                  <wp:docPr id="11771908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90834" name="Picture 1" descr="Text&#10;&#10;Description automatically generated"/>
                          <pic:cNvPicPr/>
                        </pic:nvPicPr>
                        <pic:blipFill>
                          <a:blip r:embed="rId36"/>
                          <a:stretch>
                            <a:fillRect/>
                          </a:stretch>
                        </pic:blipFill>
                        <pic:spPr>
                          <a:xfrm>
                            <a:off x="0" y="0"/>
                            <a:ext cx="2831257" cy="2507229"/>
                          </a:xfrm>
                          <a:prstGeom prst="rect">
                            <a:avLst/>
                          </a:prstGeom>
                        </pic:spPr>
                      </pic:pic>
                    </a:graphicData>
                  </a:graphic>
                </wp:inline>
              </w:drawing>
            </w:r>
            <w:r>
              <w:t xml:space="preserve"> </w:t>
            </w:r>
          </w:p>
          <w:p w14:paraId="3A928E15" w14:textId="2C160925" w:rsidR="003917E9" w:rsidRDefault="003917E9" w:rsidP="00A347AF">
            <w:r>
              <w:t xml:space="preserve"> </w:t>
            </w:r>
          </w:p>
        </w:tc>
        <w:tc>
          <w:tcPr>
            <w:tcW w:w="2020" w:type="dxa"/>
          </w:tcPr>
          <w:p w14:paraId="0EA7D0EA" w14:textId="5C7F7F7C" w:rsidR="00406F20" w:rsidRDefault="00406F20" w:rsidP="00406F20">
            <w:r>
              <w:lastRenderedPageBreak/>
              <w:t xml:space="preserve">The Main Dstar lite function which controls the wall handling and progression of the robot position on the path </w:t>
            </w:r>
          </w:p>
          <w:p w14:paraId="224A99E8" w14:textId="22FF154D" w:rsidR="00DB3B15" w:rsidRDefault="00DB3B15" w:rsidP="00406F20"/>
          <w:p w14:paraId="2EE0F168" w14:textId="0699F2BC" w:rsidR="00DB3B15" w:rsidRDefault="00DB3B15" w:rsidP="00406F20"/>
          <w:p w14:paraId="5B01C281" w14:textId="6D8FAF25" w:rsidR="00DB3B15" w:rsidRDefault="00DB3B15" w:rsidP="00406F20"/>
          <w:p w14:paraId="3C3F07F1" w14:textId="592078CC" w:rsidR="00DB3B15" w:rsidRDefault="00DB3B15" w:rsidP="00406F20"/>
          <w:p w14:paraId="7C0C5C63" w14:textId="2A66B907" w:rsidR="00DB3B15" w:rsidRDefault="00DB3B15" w:rsidP="00406F20"/>
          <w:p w14:paraId="16608118" w14:textId="77777777" w:rsidR="00F82FFC" w:rsidRDefault="00F82FFC" w:rsidP="00406F20"/>
          <w:p w14:paraId="70A21C89" w14:textId="77777777" w:rsidR="00DB3B15" w:rsidRDefault="00DB3B15" w:rsidP="00DB3B15">
            <w:r>
              <w:t>The compute shortest path function which controls the handling of the different types of inconsistent nodes being over consistent and under consistent.</w:t>
            </w:r>
          </w:p>
          <w:p w14:paraId="5A60265D" w14:textId="7583B1B9" w:rsidR="00A347AF" w:rsidRDefault="00A347AF" w:rsidP="00406F20"/>
          <w:p w14:paraId="58460FA0" w14:textId="12D24C10" w:rsidR="00FA0548" w:rsidRDefault="00FA0548" w:rsidP="00406F20"/>
          <w:p w14:paraId="32069155" w14:textId="7CAB6A53" w:rsidR="00FA0548" w:rsidRDefault="00FA0548" w:rsidP="00406F20"/>
          <w:p w14:paraId="0D4EDF39" w14:textId="77777777" w:rsidR="00F82FFC" w:rsidRDefault="00F82FFC" w:rsidP="00406F20"/>
          <w:p w14:paraId="6C91E617" w14:textId="0A8E49F5" w:rsidR="00F82FFC" w:rsidRDefault="00ED6755" w:rsidP="00406F20">
            <w:r>
              <w:t>The initialise Dstar function initialises all of the nodes in the grid to suit for the algorithm to work and pushes the goal node into the priority queue with the correct RHS cost and Gcost</w:t>
            </w:r>
          </w:p>
          <w:p w14:paraId="034FCAA6" w14:textId="7BD2E01F" w:rsidR="0047050E" w:rsidRDefault="0047050E" w:rsidP="00406F20">
            <w:r>
              <w:lastRenderedPageBreak/>
              <w:t xml:space="preserve">The Dstar Lite Update Vertex function which updates the key costs of nodes and potentially pushes them into the queue for further </w:t>
            </w:r>
            <w:r w:rsidR="00E75142">
              <w:t>investigation.</w:t>
            </w:r>
          </w:p>
          <w:p w14:paraId="23619672" w14:textId="5052876F" w:rsidR="00406F20" w:rsidRDefault="00406F20" w:rsidP="00760E3F"/>
        </w:tc>
      </w:tr>
      <w:tr w:rsidR="00A07F92" w14:paraId="47534D34" w14:textId="77777777" w:rsidTr="00FA0548">
        <w:tc>
          <w:tcPr>
            <w:tcW w:w="6996" w:type="dxa"/>
          </w:tcPr>
          <w:p w14:paraId="1EE7E0AC" w14:textId="0AD4BCF1" w:rsidR="00A07F92" w:rsidRDefault="00A129C5" w:rsidP="00653259">
            <w:r w:rsidRPr="00C74614">
              <w:rPr>
                <w:noProof/>
              </w:rPr>
              <w:lastRenderedPageBreak/>
              <w:drawing>
                <wp:inline distT="0" distB="0" distL="0" distR="0" wp14:anchorId="5C793AA1" wp14:editId="31CB0EF3">
                  <wp:extent cx="1965924" cy="4281536"/>
                  <wp:effectExtent l="0" t="0" r="0" b="5080"/>
                  <wp:docPr id="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with medium confidence"/>
                          <pic:cNvPicPr/>
                        </pic:nvPicPr>
                        <pic:blipFill>
                          <a:blip r:embed="rId37"/>
                          <a:stretch>
                            <a:fillRect/>
                          </a:stretch>
                        </pic:blipFill>
                        <pic:spPr>
                          <a:xfrm>
                            <a:off x="0" y="0"/>
                            <a:ext cx="1982183" cy="4316946"/>
                          </a:xfrm>
                          <a:prstGeom prst="rect">
                            <a:avLst/>
                          </a:prstGeom>
                        </pic:spPr>
                      </pic:pic>
                    </a:graphicData>
                  </a:graphic>
                </wp:inline>
              </w:drawing>
            </w:r>
            <w:r>
              <w:t xml:space="preserve"> </w:t>
            </w:r>
          </w:p>
        </w:tc>
        <w:tc>
          <w:tcPr>
            <w:tcW w:w="2020" w:type="dxa"/>
          </w:tcPr>
          <w:p w14:paraId="1E612B7D" w14:textId="77777777" w:rsidR="00653259" w:rsidRDefault="00653259" w:rsidP="00653259">
            <w:r>
              <w:t>My Astar function compute shortest path function</w:t>
            </w:r>
          </w:p>
          <w:p w14:paraId="40A2F9BB" w14:textId="77777777" w:rsidR="00A07F92" w:rsidRDefault="00A07F92" w:rsidP="00760E3F"/>
        </w:tc>
      </w:tr>
    </w:tbl>
    <w:p w14:paraId="6A9D0C64" w14:textId="727B8BD4" w:rsidR="00143251" w:rsidRDefault="00143251" w:rsidP="00760E3F"/>
    <w:p w14:paraId="08B02786" w14:textId="68E8FB8C" w:rsidR="000563F1" w:rsidRDefault="000563F1" w:rsidP="00760E3F"/>
    <w:p w14:paraId="4D0708B8" w14:textId="21E65309" w:rsidR="000563F1" w:rsidRDefault="000563F1" w:rsidP="00760E3F"/>
    <w:p w14:paraId="3220EF03" w14:textId="77777777" w:rsidR="001B4FC8" w:rsidRDefault="001B4FC8" w:rsidP="00760E3F"/>
    <w:p w14:paraId="31D38526" w14:textId="38B689F8" w:rsidR="00143251" w:rsidRPr="001B4FC8" w:rsidRDefault="00293261" w:rsidP="00760E3F">
      <w:pPr>
        <w:rPr>
          <w:b/>
          <w:bCs/>
          <w:sz w:val="32"/>
          <w:szCs w:val="32"/>
        </w:rPr>
      </w:pPr>
      <w:r w:rsidRPr="001B4FC8">
        <w:rPr>
          <w:b/>
          <w:bCs/>
          <w:sz w:val="32"/>
          <w:szCs w:val="32"/>
        </w:rPr>
        <w:lastRenderedPageBreak/>
        <w:t xml:space="preserve">2.4 </w:t>
      </w:r>
      <w:r w:rsidR="00143251" w:rsidRPr="001B4FC8">
        <w:rPr>
          <w:b/>
          <w:bCs/>
          <w:sz w:val="32"/>
          <w:szCs w:val="32"/>
        </w:rPr>
        <w:t>Visualisation of Paths using the different algorithms available</w:t>
      </w:r>
      <w:r w:rsidR="00EA49EB" w:rsidRPr="001B4FC8">
        <w:rPr>
          <w:b/>
          <w:bCs/>
          <w:sz w:val="32"/>
          <w:szCs w:val="32"/>
        </w:rPr>
        <w:t>.</w:t>
      </w:r>
    </w:p>
    <w:p w14:paraId="660EB9F5" w14:textId="77777777" w:rsidR="001B4FC8" w:rsidRPr="008C0D96" w:rsidRDefault="001B4FC8" w:rsidP="00760E3F">
      <w:pPr>
        <w:rPr>
          <w:b/>
          <w:bCs/>
          <w:sz w:val="32"/>
          <w:szCs w:val="32"/>
          <w:u w:val="single"/>
        </w:rPr>
      </w:pPr>
    </w:p>
    <w:tbl>
      <w:tblPr>
        <w:tblStyle w:val="TableGrid"/>
        <w:tblW w:w="0" w:type="auto"/>
        <w:tblLook w:val="04A0" w:firstRow="1" w:lastRow="0" w:firstColumn="1" w:lastColumn="0" w:noHBand="0" w:noVBand="1"/>
      </w:tblPr>
      <w:tblGrid>
        <w:gridCol w:w="4508"/>
        <w:gridCol w:w="4508"/>
      </w:tblGrid>
      <w:tr w:rsidR="00CA5357" w14:paraId="4895B113" w14:textId="77777777" w:rsidTr="00CA5357">
        <w:tc>
          <w:tcPr>
            <w:tcW w:w="4508" w:type="dxa"/>
          </w:tcPr>
          <w:p w14:paraId="5C8EFA4B" w14:textId="75F0C8B9" w:rsidR="00CA5357" w:rsidRDefault="00CA5357" w:rsidP="00760E3F">
            <w:r w:rsidRPr="00C92973">
              <w:rPr>
                <w:noProof/>
              </w:rPr>
              <w:drawing>
                <wp:inline distT="0" distB="0" distL="0" distR="0" wp14:anchorId="3E087FA5" wp14:editId="58A263A8">
                  <wp:extent cx="1637731" cy="1925503"/>
                  <wp:effectExtent l="0" t="0" r="635" b="0"/>
                  <wp:docPr id="1191133669" name="Picture 1" descr="A picture containing shoji, build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33669" name="Picture 1" descr="A picture containing shoji, building, silhouette&#10;&#10;Description automatically generated"/>
                          <pic:cNvPicPr/>
                        </pic:nvPicPr>
                        <pic:blipFill>
                          <a:blip r:embed="rId38"/>
                          <a:stretch>
                            <a:fillRect/>
                          </a:stretch>
                        </pic:blipFill>
                        <pic:spPr>
                          <a:xfrm>
                            <a:off x="0" y="0"/>
                            <a:ext cx="1661058" cy="1952929"/>
                          </a:xfrm>
                          <a:prstGeom prst="rect">
                            <a:avLst/>
                          </a:prstGeom>
                        </pic:spPr>
                      </pic:pic>
                    </a:graphicData>
                  </a:graphic>
                </wp:inline>
              </w:drawing>
            </w:r>
            <w:r>
              <w:t xml:space="preserve"> </w:t>
            </w:r>
          </w:p>
        </w:tc>
        <w:tc>
          <w:tcPr>
            <w:tcW w:w="4508" w:type="dxa"/>
          </w:tcPr>
          <w:p w14:paraId="7424F346" w14:textId="6722B5B2" w:rsidR="00CA5357" w:rsidRDefault="00E347C9" w:rsidP="00760E3F">
            <w:r>
              <w:t>an example of basic walls. Red Nodes are the walls placed on the grid. The grid size in question is the small grid of size 100 nodes.</w:t>
            </w:r>
          </w:p>
        </w:tc>
      </w:tr>
      <w:tr w:rsidR="00CA5357" w14:paraId="6BFDB19F" w14:textId="77777777" w:rsidTr="00CA5357">
        <w:tc>
          <w:tcPr>
            <w:tcW w:w="4508" w:type="dxa"/>
          </w:tcPr>
          <w:p w14:paraId="31B70E6E" w14:textId="434ECA92" w:rsidR="00CA5357" w:rsidRDefault="00E374DA" w:rsidP="008B658B">
            <w:r w:rsidRPr="00E374DA">
              <w:rPr>
                <w:noProof/>
              </w:rPr>
              <w:drawing>
                <wp:inline distT="0" distB="0" distL="0" distR="0" wp14:anchorId="40BE2D96" wp14:editId="3A6B3A48">
                  <wp:extent cx="1668484" cy="1900052"/>
                  <wp:effectExtent l="0" t="0" r="8255" b="5080"/>
                  <wp:docPr id="199222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27266" name=""/>
                          <pic:cNvPicPr/>
                        </pic:nvPicPr>
                        <pic:blipFill>
                          <a:blip r:embed="rId39"/>
                          <a:stretch>
                            <a:fillRect/>
                          </a:stretch>
                        </pic:blipFill>
                        <pic:spPr>
                          <a:xfrm flipH="1">
                            <a:off x="0" y="0"/>
                            <a:ext cx="1680209" cy="1913405"/>
                          </a:xfrm>
                          <a:prstGeom prst="rect">
                            <a:avLst/>
                          </a:prstGeom>
                        </pic:spPr>
                      </pic:pic>
                    </a:graphicData>
                  </a:graphic>
                </wp:inline>
              </w:drawing>
            </w:r>
            <w:r w:rsidR="008B658B">
              <w:t xml:space="preserve"> </w:t>
            </w:r>
          </w:p>
        </w:tc>
        <w:tc>
          <w:tcPr>
            <w:tcW w:w="4508" w:type="dxa"/>
          </w:tcPr>
          <w:p w14:paraId="6ADECB53" w14:textId="77777777" w:rsidR="008B658B" w:rsidRDefault="008B658B" w:rsidP="008B658B">
            <w:r>
              <w:t>Path returned using Astar Search algorithm on a grid size “Small”</w:t>
            </w:r>
          </w:p>
          <w:p w14:paraId="096A3765" w14:textId="49EF9A8E" w:rsidR="00FF3FAE" w:rsidRDefault="00465C95" w:rsidP="00FF3FAE">
            <w:r>
              <w:t xml:space="preserve">Green </w:t>
            </w:r>
            <w:r w:rsidR="00FF3FAE">
              <w:t>Node = Start Node</w:t>
            </w:r>
          </w:p>
          <w:p w14:paraId="4ADBDE94" w14:textId="153C76E3" w:rsidR="00FF3FAE" w:rsidRDefault="008136D5" w:rsidP="00FF3FAE">
            <w:r>
              <w:t xml:space="preserve">Magenta </w:t>
            </w:r>
            <w:r w:rsidR="00FF3FAE">
              <w:t xml:space="preserve">Node = </w:t>
            </w:r>
            <w:r w:rsidR="000640E2">
              <w:t xml:space="preserve">Goal </w:t>
            </w:r>
            <w:r w:rsidR="00FF3FAE">
              <w:t xml:space="preserve">Node </w:t>
            </w:r>
          </w:p>
          <w:p w14:paraId="56B15459" w14:textId="77777777" w:rsidR="00CA5357" w:rsidRDefault="00CA5357" w:rsidP="00760E3F"/>
        </w:tc>
      </w:tr>
      <w:tr w:rsidR="00CA5357" w14:paraId="470579A4" w14:textId="77777777" w:rsidTr="00CA5357">
        <w:tc>
          <w:tcPr>
            <w:tcW w:w="4508" w:type="dxa"/>
          </w:tcPr>
          <w:p w14:paraId="05E73121" w14:textId="77777777" w:rsidR="006B6D84" w:rsidRDefault="006B6D84" w:rsidP="006B6D84"/>
          <w:p w14:paraId="3328422F" w14:textId="77777777" w:rsidR="00CA5357" w:rsidRDefault="00D5165F" w:rsidP="00BB13E5">
            <w:r w:rsidRPr="00D5165F">
              <w:rPr>
                <w:noProof/>
              </w:rPr>
              <w:drawing>
                <wp:inline distT="0" distB="0" distL="0" distR="0" wp14:anchorId="7B47722B" wp14:editId="19551A80">
                  <wp:extent cx="1652469" cy="1995054"/>
                  <wp:effectExtent l="0" t="0" r="5080" b="5715"/>
                  <wp:docPr id="140933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37005" name=""/>
                          <pic:cNvPicPr/>
                        </pic:nvPicPr>
                        <pic:blipFill>
                          <a:blip r:embed="rId40"/>
                          <a:stretch>
                            <a:fillRect/>
                          </a:stretch>
                        </pic:blipFill>
                        <pic:spPr>
                          <a:xfrm>
                            <a:off x="0" y="0"/>
                            <a:ext cx="1665006" cy="2010190"/>
                          </a:xfrm>
                          <a:prstGeom prst="rect">
                            <a:avLst/>
                          </a:prstGeom>
                        </pic:spPr>
                      </pic:pic>
                    </a:graphicData>
                  </a:graphic>
                </wp:inline>
              </w:drawing>
            </w:r>
          </w:p>
          <w:p w14:paraId="7E94120D" w14:textId="43A09CD0" w:rsidR="00303F63" w:rsidRDefault="00303F63" w:rsidP="00BB13E5">
            <w:r w:rsidRPr="00303F63">
              <w:rPr>
                <w:noProof/>
              </w:rPr>
              <w:lastRenderedPageBreak/>
              <w:drawing>
                <wp:inline distT="0" distB="0" distL="0" distR="0" wp14:anchorId="03ACBAEC" wp14:editId="785E021B">
                  <wp:extent cx="1668145" cy="1672396"/>
                  <wp:effectExtent l="0" t="0" r="8255" b="4445"/>
                  <wp:docPr id="180837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77457" name=""/>
                          <pic:cNvPicPr/>
                        </pic:nvPicPr>
                        <pic:blipFill>
                          <a:blip r:embed="rId41"/>
                          <a:stretch>
                            <a:fillRect/>
                          </a:stretch>
                        </pic:blipFill>
                        <pic:spPr>
                          <a:xfrm>
                            <a:off x="0" y="0"/>
                            <a:ext cx="1683454" cy="1687744"/>
                          </a:xfrm>
                          <a:prstGeom prst="rect">
                            <a:avLst/>
                          </a:prstGeom>
                        </pic:spPr>
                      </pic:pic>
                    </a:graphicData>
                  </a:graphic>
                </wp:inline>
              </w:drawing>
            </w:r>
          </w:p>
        </w:tc>
        <w:tc>
          <w:tcPr>
            <w:tcW w:w="4508" w:type="dxa"/>
          </w:tcPr>
          <w:p w14:paraId="79864BC7" w14:textId="77777777" w:rsidR="00BB13E5" w:rsidRDefault="00BB13E5" w:rsidP="00BB13E5">
            <w:r>
              <w:lastRenderedPageBreak/>
              <w:t>Path returned using Dstar Lite Search algorithm on a grid size “Small”</w:t>
            </w:r>
          </w:p>
          <w:p w14:paraId="7A917A65" w14:textId="77777777" w:rsidR="00CA5357" w:rsidRDefault="00CA5357" w:rsidP="00760E3F"/>
          <w:p w14:paraId="24D85EC0" w14:textId="3D64E797" w:rsidR="00D31328" w:rsidRDefault="00D31328" w:rsidP="00760E3F">
            <w:r>
              <w:t xml:space="preserve">Magenta Node = </w:t>
            </w:r>
            <w:r w:rsidR="00D16733">
              <w:t>Start Node</w:t>
            </w:r>
          </w:p>
          <w:p w14:paraId="1BB7C119" w14:textId="47ED506E" w:rsidR="00D31328" w:rsidRDefault="00617855" w:rsidP="00D31328">
            <w:r>
              <w:t xml:space="preserve">Blue </w:t>
            </w:r>
            <w:r w:rsidR="00D31328">
              <w:t xml:space="preserve">Node = </w:t>
            </w:r>
            <w:r w:rsidR="00D16733">
              <w:t>Goal</w:t>
            </w:r>
            <w:r w:rsidR="002E6148">
              <w:t xml:space="preserve"> </w:t>
            </w:r>
            <w:r w:rsidR="00D31328">
              <w:t xml:space="preserve">Node </w:t>
            </w:r>
          </w:p>
          <w:p w14:paraId="7D2C44E7" w14:textId="77777777" w:rsidR="00D31328" w:rsidRDefault="00D31328" w:rsidP="00760E3F"/>
          <w:p w14:paraId="3E1DBFA4" w14:textId="77777777" w:rsidR="00260442" w:rsidRDefault="00260442" w:rsidP="00760E3F"/>
          <w:p w14:paraId="4BA62F7F" w14:textId="74BE5EC2" w:rsidR="00260442" w:rsidRDefault="00260442" w:rsidP="00760E3F"/>
          <w:p w14:paraId="46461EAE" w14:textId="77777777" w:rsidR="00653D11" w:rsidRDefault="00653D11" w:rsidP="00760E3F"/>
          <w:p w14:paraId="11856F24" w14:textId="6926260B" w:rsidR="00260442" w:rsidRDefault="00260442" w:rsidP="00760E3F">
            <w:r>
              <w:t>Dstar Lite with Debug</w:t>
            </w:r>
            <w:r w:rsidR="005D4219">
              <w:t xml:space="preserve"> on second Screen</w:t>
            </w:r>
          </w:p>
        </w:tc>
      </w:tr>
      <w:tr w:rsidR="00CA5357" w14:paraId="2F642B7F" w14:textId="77777777" w:rsidTr="00CA5357">
        <w:tc>
          <w:tcPr>
            <w:tcW w:w="4508" w:type="dxa"/>
          </w:tcPr>
          <w:p w14:paraId="38185FF2" w14:textId="16293720" w:rsidR="00CA5357" w:rsidRDefault="00D31328" w:rsidP="00760E3F">
            <w:r w:rsidRPr="00D31328">
              <w:rPr>
                <w:noProof/>
              </w:rPr>
              <w:drawing>
                <wp:inline distT="0" distB="0" distL="0" distR="0" wp14:anchorId="46348D95" wp14:editId="780E24BF">
                  <wp:extent cx="2076915" cy="2232561"/>
                  <wp:effectExtent l="0" t="0" r="0" b="0"/>
                  <wp:docPr id="186879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5890" name=""/>
                          <pic:cNvPicPr/>
                        </pic:nvPicPr>
                        <pic:blipFill>
                          <a:blip r:embed="rId42"/>
                          <a:stretch>
                            <a:fillRect/>
                          </a:stretch>
                        </pic:blipFill>
                        <pic:spPr>
                          <a:xfrm>
                            <a:off x="0" y="0"/>
                            <a:ext cx="2092355" cy="2249158"/>
                          </a:xfrm>
                          <a:prstGeom prst="rect">
                            <a:avLst/>
                          </a:prstGeom>
                        </pic:spPr>
                      </pic:pic>
                    </a:graphicData>
                  </a:graphic>
                </wp:inline>
              </w:drawing>
            </w:r>
          </w:p>
        </w:tc>
        <w:tc>
          <w:tcPr>
            <w:tcW w:w="4508" w:type="dxa"/>
          </w:tcPr>
          <w:p w14:paraId="344E7344" w14:textId="77777777" w:rsidR="00CA5357" w:rsidRDefault="00C00989" w:rsidP="00760E3F">
            <w:r>
              <w:t>Path returned using Lifelong Planning Astar Search algorithm on a grid size “Small”</w:t>
            </w:r>
          </w:p>
          <w:p w14:paraId="23D55D33" w14:textId="77777777" w:rsidR="00D31328" w:rsidRDefault="00D31328" w:rsidP="00760E3F"/>
          <w:p w14:paraId="02C401A0" w14:textId="77777777" w:rsidR="00D31328" w:rsidRDefault="00D31328" w:rsidP="00760E3F">
            <w:r>
              <w:t xml:space="preserve">Green Node = Start Node </w:t>
            </w:r>
          </w:p>
          <w:p w14:paraId="1A2598D0" w14:textId="347CA926" w:rsidR="00D31328" w:rsidRDefault="00D31328" w:rsidP="00760E3F">
            <w:r>
              <w:t>Magenta Node = Goal Node</w:t>
            </w:r>
          </w:p>
        </w:tc>
      </w:tr>
      <w:tr w:rsidR="00CA5357" w14:paraId="6EC10626" w14:textId="77777777" w:rsidTr="00CA5357">
        <w:tc>
          <w:tcPr>
            <w:tcW w:w="4508" w:type="dxa"/>
          </w:tcPr>
          <w:p w14:paraId="30E56900" w14:textId="21E7BE7A" w:rsidR="00CA5357" w:rsidRDefault="004A2BB3" w:rsidP="0059577E">
            <w:r w:rsidRPr="00DE2247">
              <w:rPr>
                <w:noProof/>
              </w:rPr>
              <w:drawing>
                <wp:inline distT="0" distB="0" distL="0" distR="0" wp14:anchorId="2F7DBE04" wp14:editId="05EF6703">
                  <wp:extent cx="2101909" cy="1752600"/>
                  <wp:effectExtent l="0" t="0" r="0" b="0"/>
                  <wp:docPr id="161367996"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7996" name="Picture 1" descr="Table&#10;&#10;Description automatically generated with medium confidence"/>
                          <pic:cNvPicPr/>
                        </pic:nvPicPr>
                        <pic:blipFill>
                          <a:blip r:embed="rId43"/>
                          <a:stretch>
                            <a:fillRect/>
                          </a:stretch>
                        </pic:blipFill>
                        <pic:spPr>
                          <a:xfrm>
                            <a:off x="0" y="0"/>
                            <a:ext cx="2112623" cy="1761534"/>
                          </a:xfrm>
                          <a:prstGeom prst="rect">
                            <a:avLst/>
                          </a:prstGeom>
                        </pic:spPr>
                      </pic:pic>
                    </a:graphicData>
                  </a:graphic>
                </wp:inline>
              </w:drawing>
            </w:r>
            <w:r>
              <w:t xml:space="preserve"> </w:t>
            </w:r>
          </w:p>
        </w:tc>
        <w:tc>
          <w:tcPr>
            <w:tcW w:w="4508" w:type="dxa"/>
          </w:tcPr>
          <w:p w14:paraId="5283028B" w14:textId="77777777" w:rsidR="0059577E" w:rsidRDefault="0059577E" w:rsidP="0059577E">
            <w:r>
              <w:t>Path returned using Depth First Search algorithm on a grid size “Small”</w:t>
            </w:r>
          </w:p>
          <w:p w14:paraId="6BF9F1E0" w14:textId="77777777" w:rsidR="00CA5357" w:rsidRDefault="00CA5357" w:rsidP="00760E3F"/>
        </w:tc>
      </w:tr>
      <w:tr w:rsidR="00CA5357" w14:paraId="3EED9C3A" w14:textId="77777777" w:rsidTr="00CA5357">
        <w:tc>
          <w:tcPr>
            <w:tcW w:w="4508" w:type="dxa"/>
          </w:tcPr>
          <w:p w14:paraId="7E15CFAB" w14:textId="0EDD0856" w:rsidR="00CA5357" w:rsidRDefault="00324AAE" w:rsidP="00760E3F">
            <w:r w:rsidRPr="009F6D6D">
              <w:rPr>
                <w:noProof/>
              </w:rPr>
              <w:drawing>
                <wp:inline distT="0" distB="0" distL="0" distR="0" wp14:anchorId="6D692C5E" wp14:editId="76D8035D">
                  <wp:extent cx="2109191" cy="2390775"/>
                  <wp:effectExtent l="0" t="0" r="5715" b="0"/>
                  <wp:docPr id="766244237" name="Picture 1" descr="A picture containing shoji, crossword puzzl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44237" name="Picture 1" descr="A picture containing shoji, crossword puzzle, building&#10;&#10;Description automatically generated"/>
                          <pic:cNvPicPr/>
                        </pic:nvPicPr>
                        <pic:blipFill>
                          <a:blip r:embed="rId44"/>
                          <a:stretch>
                            <a:fillRect/>
                          </a:stretch>
                        </pic:blipFill>
                        <pic:spPr>
                          <a:xfrm>
                            <a:off x="0" y="0"/>
                            <a:ext cx="2116120" cy="2398629"/>
                          </a:xfrm>
                          <a:prstGeom prst="rect">
                            <a:avLst/>
                          </a:prstGeom>
                        </pic:spPr>
                      </pic:pic>
                    </a:graphicData>
                  </a:graphic>
                </wp:inline>
              </w:drawing>
            </w:r>
            <w:r>
              <w:t xml:space="preserve"> </w:t>
            </w:r>
          </w:p>
        </w:tc>
        <w:tc>
          <w:tcPr>
            <w:tcW w:w="4508" w:type="dxa"/>
          </w:tcPr>
          <w:p w14:paraId="25CCDAAB" w14:textId="5D03200E" w:rsidR="00CA5357" w:rsidRDefault="00540FF1" w:rsidP="00760E3F">
            <w:r>
              <w:t>Path returned using Dijkstra’s Search algorithm on a grid size “Small”</w:t>
            </w:r>
          </w:p>
        </w:tc>
      </w:tr>
    </w:tbl>
    <w:p w14:paraId="3FFF4112" w14:textId="77777777" w:rsidR="000563F1" w:rsidRDefault="000563F1" w:rsidP="00760E3F"/>
    <w:p w14:paraId="13C5D92A" w14:textId="4679EAAA" w:rsidR="004D7285" w:rsidRPr="001B4FC8" w:rsidRDefault="00AA2956" w:rsidP="009F6DC1">
      <w:pPr>
        <w:rPr>
          <w:b/>
          <w:bCs/>
          <w:sz w:val="32"/>
          <w:szCs w:val="32"/>
        </w:rPr>
      </w:pPr>
      <w:r w:rsidRPr="001B4FC8">
        <w:rPr>
          <w:b/>
          <w:bCs/>
          <w:sz w:val="32"/>
          <w:szCs w:val="32"/>
        </w:rPr>
        <w:lastRenderedPageBreak/>
        <w:t xml:space="preserve">2.5 </w:t>
      </w:r>
      <w:r w:rsidR="004D7285" w:rsidRPr="001B4FC8">
        <w:rPr>
          <w:b/>
          <w:bCs/>
          <w:sz w:val="32"/>
          <w:szCs w:val="32"/>
        </w:rPr>
        <w:t>Data Collection visualisation</w:t>
      </w:r>
    </w:p>
    <w:tbl>
      <w:tblPr>
        <w:tblStyle w:val="TableGrid"/>
        <w:tblW w:w="0" w:type="auto"/>
        <w:tblLook w:val="04A0" w:firstRow="1" w:lastRow="0" w:firstColumn="1" w:lastColumn="0" w:noHBand="0" w:noVBand="1"/>
      </w:tblPr>
      <w:tblGrid>
        <w:gridCol w:w="4508"/>
        <w:gridCol w:w="4508"/>
      </w:tblGrid>
      <w:tr w:rsidR="00243C04" w14:paraId="3BE1AE9C" w14:textId="77777777" w:rsidTr="00243C04">
        <w:tc>
          <w:tcPr>
            <w:tcW w:w="4508" w:type="dxa"/>
          </w:tcPr>
          <w:p w14:paraId="1AACCD14" w14:textId="7103BFDD" w:rsidR="00243C04" w:rsidRDefault="00146C9A" w:rsidP="009F6DC1">
            <w:pPr>
              <w:rPr>
                <w:b/>
                <w:bCs/>
                <w:sz w:val="32"/>
                <w:szCs w:val="32"/>
              </w:rPr>
            </w:pPr>
            <w:r w:rsidRPr="00146C9A">
              <w:rPr>
                <w:b/>
                <w:bCs/>
                <w:noProof/>
                <w:sz w:val="32"/>
                <w:szCs w:val="32"/>
              </w:rPr>
              <w:drawing>
                <wp:inline distT="0" distB="0" distL="0" distR="0" wp14:anchorId="37E4623E" wp14:editId="4F99C029">
                  <wp:extent cx="971686" cy="1819529"/>
                  <wp:effectExtent l="0" t="0" r="0" b="0"/>
                  <wp:docPr id="14371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1409" name=""/>
                          <pic:cNvPicPr/>
                        </pic:nvPicPr>
                        <pic:blipFill>
                          <a:blip r:embed="rId45"/>
                          <a:stretch>
                            <a:fillRect/>
                          </a:stretch>
                        </pic:blipFill>
                        <pic:spPr>
                          <a:xfrm>
                            <a:off x="0" y="0"/>
                            <a:ext cx="971686" cy="1819529"/>
                          </a:xfrm>
                          <a:prstGeom prst="rect">
                            <a:avLst/>
                          </a:prstGeom>
                        </pic:spPr>
                      </pic:pic>
                    </a:graphicData>
                  </a:graphic>
                </wp:inline>
              </w:drawing>
            </w:r>
          </w:p>
        </w:tc>
        <w:tc>
          <w:tcPr>
            <w:tcW w:w="4508" w:type="dxa"/>
          </w:tcPr>
          <w:p w14:paraId="724428E4" w14:textId="600DA213" w:rsidR="00243C04" w:rsidRPr="005D59D0" w:rsidRDefault="005D59D0" w:rsidP="009F6DC1">
            <w:pPr>
              <w:rPr>
                <w:szCs w:val="24"/>
              </w:rPr>
            </w:pPr>
            <w:r w:rsidRPr="005D59D0">
              <w:rPr>
                <w:szCs w:val="24"/>
              </w:rPr>
              <w:t xml:space="preserve">Dstar lite Small grid </w:t>
            </w:r>
            <w:r w:rsidR="00FF55B1">
              <w:rPr>
                <w:szCs w:val="24"/>
              </w:rPr>
              <w:t>data</w:t>
            </w:r>
          </w:p>
        </w:tc>
      </w:tr>
      <w:tr w:rsidR="00243C04" w14:paraId="02757ECC" w14:textId="77777777" w:rsidTr="00243C04">
        <w:tc>
          <w:tcPr>
            <w:tcW w:w="4508" w:type="dxa"/>
          </w:tcPr>
          <w:p w14:paraId="5BF47335" w14:textId="69DBC51A" w:rsidR="00243C04" w:rsidRDefault="00AA4804" w:rsidP="009F6DC1">
            <w:pPr>
              <w:rPr>
                <w:b/>
                <w:bCs/>
                <w:sz w:val="32"/>
                <w:szCs w:val="32"/>
              </w:rPr>
            </w:pPr>
            <w:r w:rsidRPr="00AA4804">
              <w:rPr>
                <w:b/>
                <w:bCs/>
                <w:noProof/>
                <w:sz w:val="32"/>
                <w:szCs w:val="32"/>
              </w:rPr>
              <w:drawing>
                <wp:inline distT="0" distB="0" distL="0" distR="0" wp14:anchorId="2F255E99" wp14:editId="47AAD97D">
                  <wp:extent cx="1124107" cy="1829055"/>
                  <wp:effectExtent l="0" t="0" r="0" b="0"/>
                  <wp:docPr id="185785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59424" name=""/>
                          <pic:cNvPicPr/>
                        </pic:nvPicPr>
                        <pic:blipFill>
                          <a:blip r:embed="rId46"/>
                          <a:stretch>
                            <a:fillRect/>
                          </a:stretch>
                        </pic:blipFill>
                        <pic:spPr>
                          <a:xfrm>
                            <a:off x="0" y="0"/>
                            <a:ext cx="1124107" cy="1829055"/>
                          </a:xfrm>
                          <a:prstGeom prst="rect">
                            <a:avLst/>
                          </a:prstGeom>
                        </pic:spPr>
                      </pic:pic>
                    </a:graphicData>
                  </a:graphic>
                </wp:inline>
              </w:drawing>
            </w:r>
          </w:p>
        </w:tc>
        <w:tc>
          <w:tcPr>
            <w:tcW w:w="4508" w:type="dxa"/>
          </w:tcPr>
          <w:p w14:paraId="4BF49E9B" w14:textId="7641EBD4" w:rsidR="00243C04" w:rsidRDefault="00FF55B1" w:rsidP="009F6DC1">
            <w:pPr>
              <w:rPr>
                <w:b/>
                <w:bCs/>
                <w:sz w:val="32"/>
                <w:szCs w:val="32"/>
              </w:rPr>
            </w:pPr>
            <w:r w:rsidRPr="005D59D0">
              <w:rPr>
                <w:szCs w:val="24"/>
              </w:rPr>
              <w:t xml:space="preserve">Dstar lite </w:t>
            </w:r>
            <w:r w:rsidR="00C17451">
              <w:rPr>
                <w:szCs w:val="24"/>
              </w:rPr>
              <w:t xml:space="preserve">medium </w:t>
            </w:r>
            <w:r w:rsidRPr="005D59D0">
              <w:rPr>
                <w:szCs w:val="24"/>
              </w:rPr>
              <w:t>grid</w:t>
            </w:r>
            <w:r w:rsidR="00413C26">
              <w:rPr>
                <w:szCs w:val="24"/>
              </w:rPr>
              <w:t xml:space="preserve"> data</w:t>
            </w:r>
          </w:p>
        </w:tc>
      </w:tr>
      <w:tr w:rsidR="00243C04" w14:paraId="6BB3D1EA" w14:textId="77777777" w:rsidTr="00243C04">
        <w:tc>
          <w:tcPr>
            <w:tcW w:w="4508" w:type="dxa"/>
          </w:tcPr>
          <w:p w14:paraId="708E0D75" w14:textId="1EEF9D79" w:rsidR="00243C04" w:rsidRDefault="00A07484" w:rsidP="009F6DC1">
            <w:pPr>
              <w:rPr>
                <w:b/>
                <w:bCs/>
                <w:sz w:val="32"/>
                <w:szCs w:val="32"/>
              </w:rPr>
            </w:pPr>
            <w:r w:rsidRPr="00A07484">
              <w:rPr>
                <w:b/>
                <w:bCs/>
                <w:noProof/>
                <w:sz w:val="32"/>
                <w:szCs w:val="32"/>
              </w:rPr>
              <w:drawing>
                <wp:inline distT="0" distB="0" distL="0" distR="0" wp14:anchorId="6978E925" wp14:editId="5E952780">
                  <wp:extent cx="1019317" cy="1590897"/>
                  <wp:effectExtent l="0" t="0" r="9525" b="9525"/>
                  <wp:docPr id="89984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41596" name=""/>
                          <pic:cNvPicPr/>
                        </pic:nvPicPr>
                        <pic:blipFill>
                          <a:blip r:embed="rId47"/>
                          <a:stretch>
                            <a:fillRect/>
                          </a:stretch>
                        </pic:blipFill>
                        <pic:spPr>
                          <a:xfrm>
                            <a:off x="0" y="0"/>
                            <a:ext cx="1019317" cy="1590897"/>
                          </a:xfrm>
                          <a:prstGeom prst="rect">
                            <a:avLst/>
                          </a:prstGeom>
                        </pic:spPr>
                      </pic:pic>
                    </a:graphicData>
                  </a:graphic>
                </wp:inline>
              </w:drawing>
            </w:r>
          </w:p>
        </w:tc>
        <w:tc>
          <w:tcPr>
            <w:tcW w:w="4508" w:type="dxa"/>
          </w:tcPr>
          <w:p w14:paraId="14A727F0" w14:textId="67024076" w:rsidR="00243C04" w:rsidRDefault="00FF55B1" w:rsidP="009F6DC1">
            <w:pPr>
              <w:rPr>
                <w:b/>
                <w:bCs/>
                <w:sz w:val="32"/>
                <w:szCs w:val="32"/>
              </w:rPr>
            </w:pPr>
            <w:r w:rsidRPr="005D59D0">
              <w:rPr>
                <w:szCs w:val="24"/>
              </w:rPr>
              <w:t xml:space="preserve">Dstar lite </w:t>
            </w:r>
            <w:r w:rsidR="0058414F">
              <w:rPr>
                <w:szCs w:val="24"/>
              </w:rPr>
              <w:t xml:space="preserve">large </w:t>
            </w:r>
            <w:r w:rsidRPr="005D59D0">
              <w:rPr>
                <w:szCs w:val="24"/>
              </w:rPr>
              <w:t>grid</w:t>
            </w:r>
            <w:r w:rsidR="00E02FB2">
              <w:rPr>
                <w:szCs w:val="24"/>
              </w:rPr>
              <w:t xml:space="preserve"> data</w:t>
            </w:r>
          </w:p>
        </w:tc>
      </w:tr>
    </w:tbl>
    <w:p w14:paraId="3159C792" w14:textId="77777777" w:rsidR="00AD5DE0" w:rsidRPr="005C465A" w:rsidRDefault="00AD5DE0" w:rsidP="009F6DC1">
      <w:pPr>
        <w:rPr>
          <w:b/>
          <w:bCs/>
          <w:sz w:val="32"/>
          <w:szCs w:val="32"/>
        </w:rPr>
      </w:pPr>
    </w:p>
    <w:tbl>
      <w:tblPr>
        <w:tblStyle w:val="TableGrid"/>
        <w:tblW w:w="0" w:type="auto"/>
        <w:tblLook w:val="04A0" w:firstRow="1" w:lastRow="0" w:firstColumn="1" w:lastColumn="0" w:noHBand="0" w:noVBand="1"/>
      </w:tblPr>
      <w:tblGrid>
        <w:gridCol w:w="4508"/>
        <w:gridCol w:w="4508"/>
      </w:tblGrid>
      <w:tr w:rsidR="00D96980" w14:paraId="43286A48" w14:textId="77777777" w:rsidTr="00D96980">
        <w:tc>
          <w:tcPr>
            <w:tcW w:w="4508" w:type="dxa"/>
          </w:tcPr>
          <w:p w14:paraId="26EBDD53" w14:textId="0964267D" w:rsidR="00D96980" w:rsidRDefault="00A55884" w:rsidP="009F6DC1">
            <w:r w:rsidRPr="00A55884">
              <w:rPr>
                <w:noProof/>
              </w:rPr>
              <w:lastRenderedPageBreak/>
              <w:drawing>
                <wp:inline distT="0" distB="0" distL="0" distR="0" wp14:anchorId="62253D55" wp14:editId="49AEE15C">
                  <wp:extent cx="733527" cy="2286319"/>
                  <wp:effectExtent l="0" t="0" r="9525" b="0"/>
                  <wp:docPr id="1437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580" name=""/>
                          <pic:cNvPicPr/>
                        </pic:nvPicPr>
                        <pic:blipFill>
                          <a:blip r:embed="rId48"/>
                          <a:stretch>
                            <a:fillRect/>
                          </a:stretch>
                        </pic:blipFill>
                        <pic:spPr>
                          <a:xfrm>
                            <a:off x="0" y="0"/>
                            <a:ext cx="733527" cy="2286319"/>
                          </a:xfrm>
                          <a:prstGeom prst="rect">
                            <a:avLst/>
                          </a:prstGeom>
                        </pic:spPr>
                      </pic:pic>
                    </a:graphicData>
                  </a:graphic>
                </wp:inline>
              </w:drawing>
            </w:r>
          </w:p>
        </w:tc>
        <w:tc>
          <w:tcPr>
            <w:tcW w:w="4508" w:type="dxa"/>
          </w:tcPr>
          <w:p w14:paraId="41966EE0" w14:textId="6D3D6B20" w:rsidR="00D96980" w:rsidRDefault="00EB00D3" w:rsidP="009F6DC1">
            <w:r>
              <w:rPr>
                <w:szCs w:val="24"/>
              </w:rPr>
              <w:t>As</w:t>
            </w:r>
            <w:r w:rsidR="00D96980" w:rsidRPr="005D59D0">
              <w:rPr>
                <w:szCs w:val="24"/>
              </w:rPr>
              <w:t xml:space="preserve">tar </w:t>
            </w:r>
            <w:r>
              <w:rPr>
                <w:szCs w:val="24"/>
              </w:rPr>
              <w:t xml:space="preserve">small </w:t>
            </w:r>
            <w:r w:rsidR="00D96980" w:rsidRPr="005D59D0">
              <w:rPr>
                <w:szCs w:val="24"/>
              </w:rPr>
              <w:t>grid</w:t>
            </w:r>
            <w:r w:rsidR="00D96980">
              <w:rPr>
                <w:szCs w:val="24"/>
              </w:rPr>
              <w:t xml:space="preserve"> data</w:t>
            </w:r>
          </w:p>
        </w:tc>
      </w:tr>
      <w:tr w:rsidR="00EB00D3" w14:paraId="75510235" w14:textId="77777777" w:rsidTr="00D96980">
        <w:tc>
          <w:tcPr>
            <w:tcW w:w="4508" w:type="dxa"/>
          </w:tcPr>
          <w:p w14:paraId="00821D02" w14:textId="4B5A7A3A" w:rsidR="00EB00D3" w:rsidRDefault="00902E5B" w:rsidP="00EB00D3">
            <w:r w:rsidRPr="00902E5B">
              <w:rPr>
                <w:noProof/>
              </w:rPr>
              <w:drawing>
                <wp:inline distT="0" distB="0" distL="0" distR="0" wp14:anchorId="690FCF0C" wp14:editId="1E86E03E">
                  <wp:extent cx="752580" cy="2324424"/>
                  <wp:effectExtent l="0" t="0" r="9525" b="0"/>
                  <wp:docPr id="152863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35590" name=""/>
                          <pic:cNvPicPr/>
                        </pic:nvPicPr>
                        <pic:blipFill>
                          <a:blip r:embed="rId49"/>
                          <a:stretch>
                            <a:fillRect/>
                          </a:stretch>
                        </pic:blipFill>
                        <pic:spPr>
                          <a:xfrm>
                            <a:off x="0" y="0"/>
                            <a:ext cx="752580" cy="2324424"/>
                          </a:xfrm>
                          <a:prstGeom prst="rect">
                            <a:avLst/>
                          </a:prstGeom>
                        </pic:spPr>
                      </pic:pic>
                    </a:graphicData>
                  </a:graphic>
                </wp:inline>
              </w:drawing>
            </w:r>
          </w:p>
        </w:tc>
        <w:tc>
          <w:tcPr>
            <w:tcW w:w="4508" w:type="dxa"/>
          </w:tcPr>
          <w:p w14:paraId="1A9F88D5" w14:textId="26D8FBB7" w:rsidR="00EB00D3" w:rsidRDefault="00EB00D3" w:rsidP="00EB00D3">
            <w:r>
              <w:rPr>
                <w:szCs w:val="24"/>
              </w:rPr>
              <w:t>As</w:t>
            </w:r>
            <w:r w:rsidRPr="005D59D0">
              <w:rPr>
                <w:szCs w:val="24"/>
              </w:rPr>
              <w:t xml:space="preserve">tar </w:t>
            </w:r>
            <w:r w:rsidR="000636C9">
              <w:rPr>
                <w:szCs w:val="24"/>
              </w:rPr>
              <w:t xml:space="preserve">medium </w:t>
            </w:r>
            <w:r w:rsidRPr="005D59D0">
              <w:rPr>
                <w:szCs w:val="24"/>
              </w:rPr>
              <w:t>grid</w:t>
            </w:r>
            <w:r>
              <w:rPr>
                <w:szCs w:val="24"/>
              </w:rPr>
              <w:t xml:space="preserve"> data</w:t>
            </w:r>
          </w:p>
        </w:tc>
      </w:tr>
      <w:tr w:rsidR="00EB00D3" w14:paraId="2B5CF776" w14:textId="77777777" w:rsidTr="00D96980">
        <w:tc>
          <w:tcPr>
            <w:tcW w:w="4508" w:type="dxa"/>
          </w:tcPr>
          <w:p w14:paraId="3FCEA4C0" w14:textId="688F10E7" w:rsidR="00EB00D3" w:rsidRDefault="000C3A16" w:rsidP="00EB00D3">
            <w:r w:rsidRPr="000C3A16">
              <w:rPr>
                <w:noProof/>
              </w:rPr>
              <w:drawing>
                <wp:inline distT="0" distB="0" distL="0" distR="0" wp14:anchorId="53886E32" wp14:editId="33F84CCE">
                  <wp:extent cx="733527" cy="2524477"/>
                  <wp:effectExtent l="0" t="0" r="9525" b="9525"/>
                  <wp:docPr id="103681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13893" name=""/>
                          <pic:cNvPicPr/>
                        </pic:nvPicPr>
                        <pic:blipFill>
                          <a:blip r:embed="rId50"/>
                          <a:stretch>
                            <a:fillRect/>
                          </a:stretch>
                        </pic:blipFill>
                        <pic:spPr>
                          <a:xfrm>
                            <a:off x="0" y="0"/>
                            <a:ext cx="733527" cy="2524477"/>
                          </a:xfrm>
                          <a:prstGeom prst="rect">
                            <a:avLst/>
                          </a:prstGeom>
                        </pic:spPr>
                      </pic:pic>
                    </a:graphicData>
                  </a:graphic>
                </wp:inline>
              </w:drawing>
            </w:r>
          </w:p>
        </w:tc>
        <w:tc>
          <w:tcPr>
            <w:tcW w:w="4508" w:type="dxa"/>
          </w:tcPr>
          <w:p w14:paraId="759334C9" w14:textId="605AB935" w:rsidR="00EB00D3" w:rsidRDefault="00EB00D3" w:rsidP="00EB00D3">
            <w:r>
              <w:rPr>
                <w:szCs w:val="24"/>
              </w:rPr>
              <w:t>As</w:t>
            </w:r>
            <w:r w:rsidRPr="005D59D0">
              <w:rPr>
                <w:szCs w:val="24"/>
              </w:rPr>
              <w:t xml:space="preserve">tar </w:t>
            </w:r>
            <w:r w:rsidR="000636C9">
              <w:rPr>
                <w:szCs w:val="24"/>
              </w:rPr>
              <w:t xml:space="preserve">large </w:t>
            </w:r>
            <w:r w:rsidRPr="005D59D0">
              <w:rPr>
                <w:szCs w:val="24"/>
              </w:rPr>
              <w:t>grid</w:t>
            </w:r>
            <w:r>
              <w:rPr>
                <w:szCs w:val="24"/>
              </w:rPr>
              <w:t xml:space="preserve"> data</w:t>
            </w:r>
          </w:p>
        </w:tc>
      </w:tr>
    </w:tbl>
    <w:p w14:paraId="0750797D" w14:textId="1C11FC29" w:rsidR="00D96980" w:rsidRDefault="00D96980" w:rsidP="009F6DC1"/>
    <w:tbl>
      <w:tblPr>
        <w:tblStyle w:val="TableGrid"/>
        <w:tblW w:w="0" w:type="auto"/>
        <w:tblLook w:val="04A0" w:firstRow="1" w:lastRow="0" w:firstColumn="1" w:lastColumn="0" w:noHBand="0" w:noVBand="1"/>
      </w:tblPr>
      <w:tblGrid>
        <w:gridCol w:w="4508"/>
        <w:gridCol w:w="4508"/>
      </w:tblGrid>
      <w:tr w:rsidR="000636C9" w14:paraId="5CF4A92A" w14:textId="77777777" w:rsidTr="00D96980">
        <w:tc>
          <w:tcPr>
            <w:tcW w:w="4508" w:type="dxa"/>
          </w:tcPr>
          <w:p w14:paraId="66A8198C" w14:textId="1F788A1A" w:rsidR="000636C9" w:rsidRDefault="002F6098" w:rsidP="000636C9">
            <w:r w:rsidRPr="002F6098">
              <w:rPr>
                <w:noProof/>
              </w:rPr>
              <w:lastRenderedPageBreak/>
              <w:drawing>
                <wp:inline distT="0" distB="0" distL="0" distR="0" wp14:anchorId="6E56BD9E" wp14:editId="10B53CC1">
                  <wp:extent cx="1171739" cy="2143424"/>
                  <wp:effectExtent l="0" t="0" r="9525" b="0"/>
                  <wp:docPr id="198015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53574" name=""/>
                          <pic:cNvPicPr/>
                        </pic:nvPicPr>
                        <pic:blipFill>
                          <a:blip r:embed="rId51"/>
                          <a:stretch>
                            <a:fillRect/>
                          </a:stretch>
                        </pic:blipFill>
                        <pic:spPr>
                          <a:xfrm>
                            <a:off x="0" y="0"/>
                            <a:ext cx="1171739" cy="2143424"/>
                          </a:xfrm>
                          <a:prstGeom prst="rect">
                            <a:avLst/>
                          </a:prstGeom>
                        </pic:spPr>
                      </pic:pic>
                    </a:graphicData>
                  </a:graphic>
                </wp:inline>
              </w:drawing>
            </w:r>
          </w:p>
        </w:tc>
        <w:tc>
          <w:tcPr>
            <w:tcW w:w="4508" w:type="dxa"/>
          </w:tcPr>
          <w:p w14:paraId="59E90F16" w14:textId="693BD12C" w:rsidR="000636C9" w:rsidRDefault="000636C9" w:rsidP="000636C9">
            <w:r>
              <w:rPr>
                <w:szCs w:val="24"/>
              </w:rPr>
              <w:t xml:space="preserve">Dijkstra’s small </w:t>
            </w:r>
            <w:r w:rsidRPr="005D59D0">
              <w:rPr>
                <w:szCs w:val="24"/>
              </w:rPr>
              <w:t>grid</w:t>
            </w:r>
            <w:r>
              <w:rPr>
                <w:szCs w:val="24"/>
              </w:rPr>
              <w:t xml:space="preserve"> data</w:t>
            </w:r>
          </w:p>
        </w:tc>
      </w:tr>
      <w:tr w:rsidR="000636C9" w14:paraId="00E5EBF8" w14:textId="77777777" w:rsidTr="00D96980">
        <w:tc>
          <w:tcPr>
            <w:tcW w:w="4508" w:type="dxa"/>
          </w:tcPr>
          <w:p w14:paraId="310A98DC" w14:textId="2848EBB8" w:rsidR="000636C9" w:rsidRDefault="00541CAB" w:rsidP="000636C9">
            <w:r w:rsidRPr="00541CAB">
              <w:rPr>
                <w:noProof/>
              </w:rPr>
              <w:drawing>
                <wp:inline distT="0" distB="0" distL="0" distR="0" wp14:anchorId="1087A7F2" wp14:editId="3F42A7EF">
                  <wp:extent cx="1162212" cy="1771897"/>
                  <wp:effectExtent l="0" t="0" r="0" b="0"/>
                  <wp:docPr id="70574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42197" name=""/>
                          <pic:cNvPicPr/>
                        </pic:nvPicPr>
                        <pic:blipFill>
                          <a:blip r:embed="rId52"/>
                          <a:stretch>
                            <a:fillRect/>
                          </a:stretch>
                        </pic:blipFill>
                        <pic:spPr>
                          <a:xfrm>
                            <a:off x="0" y="0"/>
                            <a:ext cx="1162212" cy="1771897"/>
                          </a:xfrm>
                          <a:prstGeom prst="rect">
                            <a:avLst/>
                          </a:prstGeom>
                        </pic:spPr>
                      </pic:pic>
                    </a:graphicData>
                  </a:graphic>
                </wp:inline>
              </w:drawing>
            </w:r>
          </w:p>
        </w:tc>
        <w:tc>
          <w:tcPr>
            <w:tcW w:w="4508" w:type="dxa"/>
          </w:tcPr>
          <w:p w14:paraId="7E96F946" w14:textId="640F7E3D" w:rsidR="000636C9" w:rsidRDefault="000636C9" w:rsidP="000636C9">
            <w:r>
              <w:rPr>
                <w:szCs w:val="24"/>
              </w:rPr>
              <w:t xml:space="preserve">Dijkstra’s medium </w:t>
            </w:r>
            <w:r w:rsidRPr="005D59D0">
              <w:rPr>
                <w:szCs w:val="24"/>
              </w:rPr>
              <w:t>grid</w:t>
            </w:r>
            <w:r>
              <w:rPr>
                <w:szCs w:val="24"/>
              </w:rPr>
              <w:t xml:space="preserve"> data</w:t>
            </w:r>
          </w:p>
        </w:tc>
      </w:tr>
      <w:tr w:rsidR="000636C9" w14:paraId="4AC48600" w14:textId="77777777" w:rsidTr="00D96980">
        <w:tc>
          <w:tcPr>
            <w:tcW w:w="4508" w:type="dxa"/>
          </w:tcPr>
          <w:p w14:paraId="0F9A2E30" w14:textId="3BA63DC0" w:rsidR="000636C9" w:rsidRDefault="00F83B2B" w:rsidP="000636C9">
            <w:r w:rsidRPr="00F83B2B">
              <w:rPr>
                <w:noProof/>
              </w:rPr>
              <w:drawing>
                <wp:inline distT="0" distB="0" distL="0" distR="0" wp14:anchorId="739BC284" wp14:editId="39824501">
                  <wp:extent cx="943107" cy="3753374"/>
                  <wp:effectExtent l="0" t="0" r="9525" b="0"/>
                  <wp:docPr id="130090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01619" name=""/>
                          <pic:cNvPicPr/>
                        </pic:nvPicPr>
                        <pic:blipFill>
                          <a:blip r:embed="rId53"/>
                          <a:stretch>
                            <a:fillRect/>
                          </a:stretch>
                        </pic:blipFill>
                        <pic:spPr>
                          <a:xfrm>
                            <a:off x="0" y="0"/>
                            <a:ext cx="943107" cy="3753374"/>
                          </a:xfrm>
                          <a:prstGeom prst="rect">
                            <a:avLst/>
                          </a:prstGeom>
                        </pic:spPr>
                      </pic:pic>
                    </a:graphicData>
                  </a:graphic>
                </wp:inline>
              </w:drawing>
            </w:r>
          </w:p>
        </w:tc>
        <w:tc>
          <w:tcPr>
            <w:tcW w:w="4508" w:type="dxa"/>
          </w:tcPr>
          <w:p w14:paraId="28EA978B" w14:textId="390028CD" w:rsidR="000636C9" w:rsidRDefault="000636C9" w:rsidP="000636C9">
            <w:r>
              <w:rPr>
                <w:szCs w:val="24"/>
              </w:rPr>
              <w:t xml:space="preserve">Dijkstra’s large </w:t>
            </w:r>
            <w:r w:rsidRPr="005D59D0">
              <w:rPr>
                <w:szCs w:val="24"/>
              </w:rPr>
              <w:t>grid</w:t>
            </w:r>
            <w:r>
              <w:rPr>
                <w:szCs w:val="24"/>
              </w:rPr>
              <w:t xml:space="preserve"> data</w:t>
            </w:r>
          </w:p>
        </w:tc>
      </w:tr>
    </w:tbl>
    <w:p w14:paraId="790362B8" w14:textId="11EF2508" w:rsidR="00D96980" w:rsidRDefault="00D96980" w:rsidP="009F6DC1"/>
    <w:tbl>
      <w:tblPr>
        <w:tblStyle w:val="TableGrid"/>
        <w:tblW w:w="0" w:type="auto"/>
        <w:tblLook w:val="04A0" w:firstRow="1" w:lastRow="0" w:firstColumn="1" w:lastColumn="0" w:noHBand="0" w:noVBand="1"/>
      </w:tblPr>
      <w:tblGrid>
        <w:gridCol w:w="4508"/>
        <w:gridCol w:w="4508"/>
      </w:tblGrid>
      <w:tr w:rsidR="00D96980" w14:paraId="61EF3521" w14:textId="77777777" w:rsidTr="00D96980">
        <w:tc>
          <w:tcPr>
            <w:tcW w:w="4508" w:type="dxa"/>
          </w:tcPr>
          <w:p w14:paraId="3CDC0DF9" w14:textId="7A1C7CAC" w:rsidR="00D96980" w:rsidRDefault="0028618A" w:rsidP="009F6DC1">
            <w:r w:rsidRPr="0028618A">
              <w:rPr>
                <w:noProof/>
              </w:rPr>
              <w:lastRenderedPageBreak/>
              <w:drawing>
                <wp:inline distT="0" distB="0" distL="0" distR="0" wp14:anchorId="31E7DAC8" wp14:editId="26C0EDB8">
                  <wp:extent cx="990738" cy="562053"/>
                  <wp:effectExtent l="0" t="0" r="0" b="9525"/>
                  <wp:docPr id="144022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29963" name=""/>
                          <pic:cNvPicPr/>
                        </pic:nvPicPr>
                        <pic:blipFill>
                          <a:blip r:embed="rId54"/>
                          <a:stretch>
                            <a:fillRect/>
                          </a:stretch>
                        </pic:blipFill>
                        <pic:spPr>
                          <a:xfrm>
                            <a:off x="0" y="0"/>
                            <a:ext cx="990738" cy="562053"/>
                          </a:xfrm>
                          <a:prstGeom prst="rect">
                            <a:avLst/>
                          </a:prstGeom>
                        </pic:spPr>
                      </pic:pic>
                    </a:graphicData>
                  </a:graphic>
                </wp:inline>
              </w:drawing>
            </w:r>
          </w:p>
        </w:tc>
        <w:tc>
          <w:tcPr>
            <w:tcW w:w="4508" w:type="dxa"/>
          </w:tcPr>
          <w:p w14:paraId="6110F0B5" w14:textId="4A8B146A" w:rsidR="00D96980" w:rsidRDefault="00A52949" w:rsidP="009F6DC1">
            <w:r>
              <w:rPr>
                <w:szCs w:val="24"/>
              </w:rPr>
              <w:t xml:space="preserve">Lifelong Planning Astar large </w:t>
            </w:r>
            <w:r w:rsidRPr="005D59D0">
              <w:rPr>
                <w:szCs w:val="24"/>
              </w:rPr>
              <w:t>grid</w:t>
            </w:r>
            <w:r>
              <w:rPr>
                <w:szCs w:val="24"/>
              </w:rPr>
              <w:t xml:space="preserve"> data</w:t>
            </w:r>
          </w:p>
        </w:tc>
      </w:tr>
      <w:tr w:rsidR="00A52949" w14:paraId="7C880ACB" w14:textId="77777777" w:rsidTr="00D96980">
        <w:tc>
          <w:tcPr>
            <w:tcW w:w="4508" w:type="dxa"/>
          </w:tcPr>
          <w:p w14:paraId="30D629FA" w14:textId="3EFF2C9B" w:rsidR="00A52949" w:rsidRDefault="005A22B4" w:rsidP="00A52949">
            <w:r w:rsidRPr="005A22B4">
              <w:rPr>
                <w:noProof/>
              </w:rPr>
              <w:drawing>
                <wp:inline distT="0" distB="0" distL="0" distR="0" wp14:anchorId="5E5F0FFF" wp14:editId="7FF593BB">
                  <wp:extent cx="1133633" cy="428685"/>
                  <wp:effectExtent l="0" t="0" r="0" b="9525"/>
                  <wp:docPr id="158799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90592" name=""/>
                          <pic:cNvPicPr/>
                        </pic:nvPicPr>
                        <pic:blipFill>
                          <a:blip r:embed="rId55"/>
                          <a:stretch>
                            <a:fillRect/>
                          </a:stretch>
                        </pic:blipFill>
                        <pic:spPr>
                          <a:xfrm>
                            <a:off x="0" y="0"/>
                            <a:ext cx="1133633" cy="428685"/>
                          </a:xfrm>
                          <a:prstGeom prst="rect">
                            <a:avLst/>
                          </a:prstGeom>
                        </pic:spPr>
                      </pic:pic>
                    </a:graphicData>
                  </a:graphic>
                </wp:inline>
              </w:drawing>
            </w:r>
          </w:p>
        </w:tc>
        <w:tc>
          <w:tcPr>
            <w:tcW w:w="4508" w:type="dxa"/>
          </w:tcPr>
          <w:p w14:paraId="23152062" w14:textId="5DB8F8BD" w:rsidR="00A52949" w:rsidRDefault="00A52949" w:rsidP="00A52949">
            <w:r>
              <w:rPr>
                <w:szCs w:val="24"/>
              </w:rPr>
              <w:t xml:space="preserve">Lifelong Planning Astar medium </w:t>
            </w:r>
            <w:r w:rsidRPr="005D59D0">
              <w:rPr>
                <w:szCs w:val="24"/>
              </w:rPr>
              <w:t>grid</w:t>
            </w:r>
            <w:r>
              <w:rPr>
                <w:szCs w:val="24"/>
              </w:rPr>
              <w:t xml:space="preserve"> data</w:t>
            </w:r>
          </w:p>
        </w:tc>
      </w:tr>
      <w:tr w:rsidR="00A52949" w14:paraId="54700FBF" w14:textId="77777777" w:rsidTr="00D96980">
        <w:tc>
          <w:tcPr>
            <w:tcW w:w="4508" w:type="dxa"/>
          </w:tcPr>
          <w:p w14:paraId="0A12FA9F" w14:textId="7671D5B5" w:rsidR="00A52949" w:rsidRDefault="00C843AC" w:rsidP="00A52949">
            <w:r w:rsidRPr="00C843AC">
              <w:rPr>
                <w:noProof/>
              </w:rPr>
              <w:drawing>
                <wp:inline distT="0" distB="0" distL="0" distR="0" wp14:anchorId="08206756" wp14:editId="5E28F4FB">
                  <wp:extent cx="1095528" cy="381053"/>
                  <wp:effectExtent l="0" t="0" r="9525" b="0"/>
                  <wp:docPr id="123631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11431" name=""/>
                          <pic:cNvPicPr/>
                        </pic:nvPicPr>
                        <pic:blipFill>
                          <a:blip r:embed="rId56"/>
                          <a:stretch>
                            <a:fillRect/>
                          </a:stretch>
                        </pic:blipFill>
                        <pic:spPr>
                          <a:xfrm>
                            <a:off x="0" y="0"/>
                            <a:ext cx="1095528" cy="381053"/>
                          </a:xfrm>
                          <a:prstGeom prst="rect">
                            <a:avLst/>
                          </a:prstGeom>
                        </pic:spPr>
                      </pic:pic>
                    </a:graphicData>
                  </a:graphic>
                </wp:inline>
              </w:drawing>
            </w:r>
          </w:p>
        </w:tc>
        <w:tc>
          <w:tcPr>
            <w:tcW w:w="4508" w:type="dxa"/>
          </w:tcPr>
          <w:p w14:paraId="15255665" w14:textId="4ECD19C7" w:rsidR="00A52949" w:rsidRDefault="00A52949" w:rsidP="00A52949">
            <w:r>
              <w:rPr>
                <w:szCs w:val="24"/>
              </w:rPr>
              <w:t xml:space="preserve">Lifelong Planning Astar large </w:t>
            </w:r>
            <w:r w:rsidRPr="005D59D0">
              <w:rPr>
                <w:szCs w:val="24"/>
              </w:rPr>
              <w:t>grid</w:t>
            </w:r>
            <w:r>
              <w:rPr>
                <w:szCs w:val="24"/>
              </w:rPr>
              <w:t xml:space="preserve"> data</w:t>
            </w:r>
          </w:p>
        </w:tc>
      </w:tr>
    </w:tbl>
    <w:p w14:paraId="1E6C64DF" w14:textId="77777777" w:rsidR="00D96980" w:rsidRDefault="00D96980" w:rsidP="009F6DC1"/>
    <w:p w14:paraId="2327E3D9" w14:textId="4C5CAF4C" w:rsidR="000563F1" w:rsidRDefault="000563F1" w:rsidP="009F6DC1"/>
    <w:p w14:paraId="7C57CA6F" w14:textId="77777777" w:rsidR="00845ADA" w:rsidRDefault="00845ADA" w:rsidP="009F6DC1"/>
    <w:p w14:paraId="5007CB4D" w14:textId="77777777" w:rsidR="000563F1" w:rsidRDefault="000563F1" w:rsidP="009F6DC1"/>
    <w:p w14:paraId="1D0511CA" w14:textId="77777777" w:rsidR="00D62F12" w:rsidRDefault="00D62F12" w:rsidP="009F6DC1"/>
    <w:p w14:paraId="14B04617" w14:textId="77777777" w:rsidR="00D62F12" w:rsidRDefault="00D62F12" w:rsidP="009F6DC1"/>
    <w:p w14:paraId="73C50B38" w14:textId="77777777" w:rsidR="00D62F12" w:rsidRDefault="00D62F12" w:rsidP="009F6DC1"/>
    <w:p w14:paraId="2EEAADC5" w14:textId="77777777" w:rsidR="00D62F12" w:rsidRDefault="00D62F12" w:rsidP="009F6DC1"/>
    <w:p w14:paraId="69ECD51F" w14:textId="77777777" w:rsidR="00D62F12" w:rsidRDefault="00D62F12" w:rsidP="009F6DC1"/>
    <w:p w14:paraId="7BC1715A" w14:textId="77777777" w:rsidR="00D62F12" w:rsidRDefault="00D62F12" w:rsidP="009F6DC1"/>
    <w:p w14:paraId="2A576764" w14:textId="77777777" w:rsidR="00D62F12" w:rsidRDefault="00D62F12" w:rsidP="009F6DC1"/>
    <w:p w14:paraId="34AD3FA6" w14:textId="77777777" w:rsidR="00D62F12" w:rsidRDefault="00D62F12" w:rsidP="009F6DC1"/>
    <w:p w14:paraId="52C78A53" w14:textId="77777777" w:rsidR="00D62F12" w:rsidRDefault="00D62F12" w:rsidP="009F6DC1"/>
    <w:p w14:paraId="7A2D3C49" w14:textId="77777777" w:rsidR="00D62F12" w:rsidRDefault="00D62F12" w:rsidP="009F6DC1"/>
    <w:p w14:paraId="17FD0EF0" w14:textId="77777777" w:rsidR="00D62F12" w:rsidRDefault="00D62F12" w:rsidP="009F6DC1"/>
    <w:p w14:paraId="530449AD" w14:textId="77777777" w:rsidR="00D62F12" w:rsidRDefault="00D62F12" w:rsidP="009F6DC1"/>
    <w:p w14:paraId="089B93D9" w14:textId="77777777" w:rsidR="00D62F12" w:rsidRDefault="00D62F12" w:rsidP="009F6DC1"/>
    <w:p w14:paraId="79A360F7" w14:textId="77777777" w:rsidR="00D62F12" w:rsidRDefault="00D62F12" w:rsidP="009F6DC1"/>
    <w:p w14:paraId="2789BE6F" w14:textId="77777777" w:rsidR="00D62F12" w:rsidRDefault="00D62F12" w:rsidP="009F6DC1"/>
    <w:p w14:paraId="4FBDA38C" w14:textId="77777777" w:rsidR="00D62F12" w:rsidRDefault="00D62F12" w:rsidP="009F6DC1"/>
    <w:p w14:paraId="366D8078" w14:textId="77777777" w:rsidR="00D62F12" w:rsidRDefault="00D62F12" w:rsidP="009F6DC1"/>
    <w:p w14:paraId="1866232B" w14:textId="77777777" w:rsidR="00D62F12" w:rsidRDefault="00D62F12" w:rsidP="009F6DC1"/>
    <w:p w14:paraId="777CC661" w14:textId="77777777" w:rsidR="00D62F12" w:rsidRDefault="00D62F12" w:rsidP="009F6DC1"/>
    <w:p w14:paraId="302D4351" w14:textId="77777777" w:rsidR="00D62F12" w:rsidRDefault="00D62F12" w:rsidP="009F6DC1"/>
    <w:p w14:paraId="30C05C64" w14:textId="324D89C0" w:rsidR="009F6DC1" w:rsidRPr="001B4FC8" w:rsidRDefault="003A226E" w:rsidP="009F6DC1">
      <w:pPr>
        <w:rPr>
          <w:b/>
          <w:bCs/>
          <w:sz w:val="32"/>
          <w:szCs w:val="32"/>
        </w:rPr>
      </w:pPr>
      <w:r w:rsidRPr="001B4FC8">
        <w:rPr>
          <w:b/>
          <w:bCs/>
          <w:sz w:val="32"/>
          <w:szCs w:val="32"/>
        </w:rPr>
        <w:lastRenderedPageBreak/>
        <w:t xml:space="preserve">3.0 </w:t>
      </w:r>
      <w:r w:rsidR="009F6DC1" w:rsidRPr="001B4FC8">
        <w:rPr>
          <w:b/>
          <w:bCs/>
          <w:sz w:val="32"/>
          <w:szCs w:val="32"/>
        </w:rPr>
        <w:t xml:space="preserve">Design and </w:t>
      </w:r>
      <w:r w:rsidR="00936412" w:rsidRPr="001B4FC8">
        <w:rPr>
          <w:b/>
          <w:bCs/>
          <w:sz w:val="32"/>
          <w:szCs w:val="32"/>
        </w:rPr>
        <w:t>describe</w:t>
      </w:r>
      <w:r w:rsidR="009F6DC1" w:rsidRPr="001B4FC8">
        <w:rPr>
          <w:b/>
          <w:bCs/>
          <w:sz w:val="32"/>
          <w:szCs w:val="32"/>
        </w:rPr>
        <w:t xml:space="preserve"> ho</w:t>
      </w:r>
      <w:r w:rsidR="00936412" w:rsidRPr="001B4FC8">
        <w:rPr>
          <w:b/>
          <w:bCs/>
          <w:sz w:val="32"/>
          <w:szCs w:val="32"/>
        </w:rPr>
        <w:t>w the application will be used:</w:t>
      </w:r>
    </w:p>
    <w:p w14:paraId="2FD56BC3" w14:textId="77777777" w:rsidR="00D91FE2" w:rsidRDefault="00D91FE2" w:rsidP="009F6DC1"/>
    <w:p w14:paraId="28C5D340" w14:textId="3AC65778" w:rsidR="00D91FE2" w:rsidRDefault="00D91FE2" w:rsidP="009F6DC1">
      <w:r>
        <w:t xml:space="preserve">The user will be met with a screen </w:t>
      </w:r>
      <w:r w:rsidR="00624177">
        <w:t>1 of the 3 screens</w:t>
      </w:r>
      <w:r w:rsidR="00F63B79">
        <w:t xml:space="preserve">. </w:t>
      </w:r>
      <w:r w:rsidR="00117731">
        <w:t xml:space="preserve"> They are given the option to choose the size of the grid which they want to place the algorithm on and the algorithm itself which they want to use</w:t>
      </w:r>
      <w:r w:rsidR="006F320D">
        <w:t xml:space="preserve">. They can choose from each of the algorithms and change them whenever they want by simply just selecting another </w:t>
      </w:r>
      <w:r w:rsidR="00E805CE">
        <w:t>algorithm.</w:t>
      </w:r>
      <w:r w:rsidR="00674EFA">
        <w:t>The user can then select whether or not they want to race the algorithms. If they select the option to do so another screen will appear where their start and end poisitions chosen will be mirrored. They will then see Dstar Lite only race against their chosen algorithm. They can then choose whether or not to turn on the debug option what this will do is allow the user to see the individual costs of cells such as their “RHS” (Right hand side) cost their “Gcost”(distance from the start position) and their key values ( a calculation necessary to Dstar Lite)</w:t>
      </w:r>
      <w:r w:rsidR="00526DCB">
        <w:t xml:space="preserve"> on each individual cell and will see these values change as the algorithm progresses.</w:t>
      </w:r>
      <w:r w:rsidR="00151DCD">
        <w:t xml:space="preserve"> They toggle this on and off as they wish</w:t>
      </w:r>
      <w:r w:rsidR="002D037A">
        <w:t>.</w:t>
      </w:r>
      <w:r w:rsidR="005366C4">
        <w:t xml:space="preserve"> This debug visualisation is only available on the small sized grid as its to obscure to see as the grid size increases.</w:t>
      </w:r>
      <w:r w:rsidR="0030337C">
        <w:t>However they can race the algorithms on each grid size.</w:t>
      </w:r>
    </w:p>
    <w:p w14:paraId="4F4565BD" w14:textId="77777777" w:rsidR="00126A15" w:rsidRDefault="00126A15" w:rsidP="009F6DC1"/>
    <w:p w14:paraId="345CEA17" w14:textId="77777777" w:rsidR="00126A15" w:rsidRDefault="00126A15" w:rsidP="009F6DC1"/>
    <w:p w14:paraId="0BF71347" w14:textId="77777777" w:rsidR="008B29A9" w:rsidRDefault="008B29A9" w:rsidP="009F6DC1"/>
    <w:p w14:paraId="7F9C3C68" w14:textId="77777777" w:rsidR="00845ADA" w:rsidRDefault="00845ADA" w:rsidP="009F6DC1"/>
    <w:p w14:paraId="01FFE2FC" w14:textId="77777777" w:rsidR="00845ADA" w:rsidRDefault="00845ADA" w:rsidP="009F6DC1"/>
    <w:p w14:paraId="2D7EFC34" w14:textId="77777777" w:rsidR="00845ADA" w:rsidRDefault="00845ADA" w:rsidP="009F6DC1"/>
    <w:p w14:paraId="6185E13E" w14:textId="77777777" w:rsidR="00845ADA" w:rsidRDefault="00845ADA" w:rsidP="009F6DC1"/>
    <w:p w14:paraId="5A3E756C" w14:textId="77777777" w:rsidR="00845ADA" w:rsidRDefault="00845ADA" w:rsidP="009F6DC1"/>
    <w:p w14:paraId="5255EDA8" w14:textId="77777777" w:rsidR="00845ADA" w:rsidRDefault="00845ADA" w:rsidP="009F6DC1"/>
    <w:p w14:paraId="391BAC1E" w14:textId="77777777" w:rsidR="00845ADA" w:rsidRDefault="00845ADA" w:rsidP="009F6DC1"/>
    <w:p w14:paraId="29209AF6" w14:textId="77777777" w:rsidR="00845ADA" w:rsidRDefault="00845ADA" w:rsidP="009F6DC1"/>
    <w:p w14:paraId="1D1C89E5" w14:textId="77777777" w:rsidR="00845ADA" w:rsidRDefault="00845ADA" w:rsidP="009F6DC1"/>
    <w:p w14:paraId="7583C490" w14:textId="77777777" w:rsidR="00845ADA" w:rsidRDefault="00845ADA" w:rsidP="009F6DC1"/>
    <w:p w14:paraId="25F19488" w14:textId="77777777" w:rsidR="00845ADA" w:rsidRDefault="00845ADA" w:rsidP="009F6DC1"/>
    <w:p w14:paraId="4D46F8B2" w14:textId="77777777" w:rsidR="00845ADA" w:rsidRDefault="00845ADA" w:rsidP="009F6DC1"/>
    <w:p w14:paraId="1DBB80B2" w14:textId="77777777" w:rsidR="00845ADA" w:rsidRPr="00674D1A" w:rsidRDefault="00845ADA" w:rsidP="009F6DC1"/>
    <w:p w14:paraId="67F04F6F" w14:textId="6975BC92" w:rsidR="003E1251" w:rsidRPr="00460090" w:rsidRDefault="00460090" w:rsidP="003E1251">
      <w:pPr>
        <w:pStyle w:val="Heading1"/>
        <w:rPr>
          <w:sz w:val="32"/>
          <w:szCs w:val="32"/>
          <w:lang w:val="ga-IE"/>
        </w:rPr>
      </w:pPr>
      <w:bookmarkStart w:id="1" w:name="_Toc54713657"/>
      <w:r>
        <w:rPr>
          <w:sz w:val="32"/>
          <w:szCs w:val="32"/>
        </w:rPr>
        <w:lastRenderedPageBreak/>
        <w:t xml:space="preserve">4.0 </w:t>
      </w:r>
      <w:r w:rsidR="003E1251" w:rsidRPr="00460090">
        <w:rPr>
          <w:sz w:val="32"/>
          <w:szCs w:val="32"/>
        </w:rPr>
        <w:t>References</w:t>
      </w:r>
      <w:bookmarkEnd w:id="1"/>
    </w:p>
    <w:p w14:paraId="638C578F" w14:textId="77777777" w:rsidR="00035D26" w:rsidRDefault="00035D26" w:rsidP="00035D26">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Swift, N. (2020) </w:t>
      </w:r>
      <w:r>
        <w:rPr>
          <w:rFonts w:eastAsia="Times New Roman"/>
          <w:i/>
          <w:iCs/>
          <w:szCs w:val="24"/>
          <w:lang w:eastAsia="en-IE"/>
        </w:rPr>
        <w:t>Easy A* (star) pathfinding</w:t>
      </w:r>
      <w:r>
        <w:rPr>
          <w:rFonts w:eastAsia="Times New Roman"/>
          <w:szCs w:val="24"/>
          <w:lang w:eastAsia="en-IE"/>
        </w:rPr>
        <w:t xml:space="preserve">, </w:t>
      </w:r>
      <w:r>
        <w:rPr>
          <w:rFonts w:eastAsia="Times New Roman"/>
          <w:i/>
          <w:iCs/>
          <w:szCs w:val="24"/>
          <w:lang w:eastAsia="en-IE"/>
        </w:rPr>
        <w:t>Medium</w:t>
      </w:r>
      <w:r>
        <w:rPr>
          <w:rFonts w:eastAsia="Times New Roman"/>
          <w:szCs w:val="24"/>
          <w:lang w:eastAsia="en-IE"/>
        </w:rPr>
        <w:t xml:space="preserve">. Medium. Available at: https://medium.com/@nicholas.w.swift/easy-a-star-pathfinding-7e6689c7f7b2 (Accessed: April 24, 2023). </w:t>
      </w:r>
    </w:p>
    <w:p w14:paraId="1A0806E8" w14:textId="77777777" w:rsidR="00035D26" w:rsidRDefault="00035D26" w:rsidP="00035D26">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Likhachev, M. </w:t>
      </w:r>
      <w:r>
        <w:rPr>
          <w:rFonts w:eastAsia="Times New Roman"/>
          <w:i/>
          <w:iCs/>
          <w:szCs w:val="24"/>
          <w:lang w:eastAsia="en-IE"/>
        </w:rPr>
        <w:t>et al.</w:t>
      </w:r>
      <w:r>
        <w:rPr>
          <w:rFonts w:eastAsia="Times New Roman"/>
          <w:szCs w:val="24"/>
          <w:lang w:eastAsia="en-IE"/>
        </w:rPr>
        <w:t xml:space="preserve"> (2005) </w:t>
      </w:r>
      <w:r>
        <w:rPr>
          <w:rFonts w:eastAsia="Times New Roman"/>
          <w:i/>
          <w:iCs/>
          <w:szCs w:val="24"/>
          <w:lang w:eastAsia="en-IE"/>
        </w:rPr>
        <w:t>Anytime D* - CMU school of computer science</w:t>
      </w:r>
      <w:r>
        <w:rPr>
          <w:rFonts w:eastAsia="Times New Roman"/>
          <w:szCs w:val="24"/>
          <w:lang w:eastAsia="en-IE"/>
        </w:rPr>
        <w:t xml:space="preserve">, </w:t>
      </w:r>
      <w:r>
        <w:rPr>
          <w:rFonts w:eastAsia="Times New Roman"/>
          <w:i/>
          <w:iCs/>
          <w:szCs w:val="24"/>
          <w:lang w:eastAsia="en-IE"/>
        </w:rPr>
        <w:t>Carnegie Mellon University School of Computer Science</w:t>
      </w:r>
      <w:r>
        <w:rPr>
          <w:rFonts w:eastAsia="Times New Roman"/>
          <w:szCs w:val="24"/>
          <w:lang w:eastAsia="en-IE"/>
        </w:rPr>
        <w:t xml:space="preserve">. DARPA’s MARS program, NSF Graduate Research Fellowship. Available at: https://www.cs.cmu.edu/~ggordon/likhachev-etal.anytime-dstar.pdf (Accessed: April 24, 2023). </w:t>
      </w:r>
    </w:p>
    <w:p w14:paraId="40FDB2B8" w14:textId="77777777" w:rsidR="00035D26" w:rsidRDefault="00035D26" w:rsidP="00035D26">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Stentz , A. (1994) </w:t>
      </w:r>
      <w:r>
        <w:rPr>
          <w:rFonts w:eastAsia="Times New Roman"/>
          <w:i/>
          <w:iCs/>
          <w:szCs w:val="24"/>
          <w:lang w:eastAsia="en-IE"/>
        </w:rPr>
        <w:t>The D*Algorithm for real-time planning of optimal traverses</w:t>
      </w:r>
      <w:r>
        <w:rPr>
          <w:rFonts w:eastAsia="Times New Roman"/>
          <w:szCs w:val="24"/>
          <w:lang w:eastAsia="en-IE"/>
        </w:rPr>
        <w:t xml:space="preserve">. Available at: https://www.ri.cmu.edu/pub_files/pub3/stentz_anthony__tony__1994_2/stentz_anthony__tony__1994_2.pdf (Accessed: April 24, 2023). </w:t>
      </w:r>
    </w:p>
    <w:p w14:paraId="5FBE1EC6" w14:textId="77777777" w:rsidR="00035D26" w:rsidRDefault="00035D26" w:rsidP="00035D26">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Lu, J. </w:t>
      </w:r>
      <w:r>
        <w:rPr>
          <w:rFonts w:eastAsia="Times New Roman"/>
          <w:i/>
          <w:iCs/>
          <w:szCs w:val="24"/>
          <w:lang w:eastAsia="en-IE"/>
        </w:rPr>
        <w:t>et al.</w:t>
      </w:r>
      <w:r>
        <w:rPr>
          <w:rFonts w:eastAsia="Times New Roman"/>
          <w:szCs w:val="24"/>
          <w:lang w:eastAsia="en-IE"/>
        </w:rPr>
        <w:t xml:space="preserve"> (2022) </w:t>
      </w:r>
      <w:r>
        <w:rPr>
          <w:rFonts w:eastAsia="Times New Roman"/>
          <w:i/>
          <w:iCs/>
          <w:szCs w:val="24"/>
          <w:lang w:eastAsia="en-IE"/>
        </w:rPr>
        <w:t>Jump point search algorithm</w:t>
      </w:r>
      <w:r>
        <w:rPr>
          <w:rFonts w:eastAsia="Times New Roman"/>
          <w:szCs w:val="24"/>
          <w:lang w:eastAsia="en-IE"/>
        </w:rPr>
        <w:t xml:space="preserve">, </w:t>
      </w:r>
      <w:r>
        <w:rPr>
          <w:rFonts w:eastAsia="Times New Roman"/>
          <w:i/>
          <w:iCs/>
          <w:szCs w:val="24"/>
          <w:lang w:eastAsia="en-IE"/>
        </w:rPr>
        <w:t>Encyclopedia</w:t>
      </w:r>
      <w:r>
        <w:rPr>
          <w:rFonts w:eastAsia="Times New Roman"/>
          <w:szCs w:val="24"/>
          <w:lang w:eastAsia="en-IE"/>
        </w:rPr>
        <w:t xml:space="preserve">. Jiakai Lu. Available at: https://encyclopedia.pub/entry/24246 (Accessed: April 24, 2023). </w:t>
      </w:r>
    </w:p>
    <w:p w14:paraId="1BAF7B48" w14:textId="77777777" w:rsidR="00035D26" w:rsidRDefault="00035D26" w:rsidP="00035D26">
      <w:pPr>
        <w:spacing w:before="100" w:beforeAutospacing="1" w:after="100" w:afterAutospacing="1" w:line="240" w:lineRule="auto"/>
        <w:ind w:left="567" w:hanging="567"/>
        <w:rPr>
          <w:rStyle w:val="Hyperlink"/>
        </w:rPr>
      </w:pPr>
      <w:r>
        <w:rPr>
          <w:rFonts w:eastAsia="Times New Roman"/>
          <w:szCs w:val="24"/>
          <w:lang w:eastAsia="en-IE"/>
        </w:rPr>
        <w:t xml:space="preserve">Raheem, F.A. and Hameed, U.I. (2018) </w:t>
      </w:r>
      <w:r>
        <w:rPr>
          <w:rFonts w:eastAsia="Times New Roman"/>
          <w:i/>
          <w:iCs/>
          <w:szCs w:val="24"/>
          <w:lang w:eastAsia="en-IE"/>
        </w:rPr>
        <w:t>Path planning algorithm using D* heuristic method based on PSO in ...</w:t>
      </w:r>
      <w:r>
        <w:rPr>
          <w:rFonts w:eastAsia="Times New Roman"/>
          <w:szCs w:val="24"/>
          <w:lang w:eastAsia="en-IE"/>
        </w:rPr>
        <w:t xml:space="preserve">, </w:t>
      </w:r>
      <w:r>
        <w:rPr>
          <w:rFonts w:eastAsia="Times New Roman"/>
          <w:i/>
          <w:iCs/>
          <w:szCs w:val="24"/>
          <w:lang w:eastAsia="en-IE"/>
        </w:rPr>
        <w:t>American Academic Scientific Research Journal for Engineering, Technology, and Sciences</w:t>
      </w:r>
      <w:r>
        <w:rPr>
          <w:rFonts w:eastAsia="Times New Roman"/>
          <w:szCs w:val="24"/>
          <w:lang w:eastAsia="en-IE"/>
        </w:rPr>
        <w:t xml:space="preserve">. Available at: https://core.ac.uk/download/pdf/235050716.pdf (Accessed: April 24, 2023). </w:t>
      </w:r>
    </w:p>
    <w:p w14:paraId="36193B78" w14:textId="77777777" w:rsidR="00035D26" w:rsidRDefault="00035D26" w:rsidP="00035D26">
      <w:pPr>
        <w:spacing w:before="100" w:beforeAutospacing="1" w:after="100" w:afterAutospacing="1" w:line="240" w:lineRule="auto"/>
        <w:ind w:left="567" w:hanging="567"/>
      </w:pPr>
      <w:r>
        <w:rPr>
          <w:rFonts w:eastAsia="Times New Roman"/>
          <w:szCs w:val="24"/>
          <w:lang w:eastAsia="en-IE"/>
        </w:rPr>
        <w:t xml:space="preserve">Harabor, D. and Grastien, A. (2011) </w:t>
      </w:r>
      <w:r>
        <w:rPr>
          <w:rFonts w:eastAsia="Times New Roman"/>
          <w:i/>
          <w:iCs/>
          <w:szCs w:val="24"/>
          <w:lang w:eastAsia="en-IE"/>
        </w:rPr>
        <w:t>(PDF) improving jump point search - researchgate</w:t>
      </w:r>
      <w:r>
        <w:rPr>
          <w:rFonts w:eastAsia="Times New Roman"/>
          <w:szCs w:val="24"/>
          <w:lang w:eastAsia="en-IE"/>
        </w:rPr>
        <w:t xml:space="preserve">. Available at: https://www.researchgate.net/publication/287338108_Improving_jump_point_search (Accessed: April 24, 2023). </w:t>
      </w:r>
      <w:r>
        <w:fldChar w:fldCharType="begin"/>
      </w:r>
      <w:r>
        <w:instrText xml:space="preserve"> ADDIN ZOTERO_BIBL {"uncited":[],"omitted":[],"custom":[[["http://zotero.org/users/local/YO6mwy9y/items/QCCW4QUT"],""]]} CSL_BIBLIOGRAPHY </w:instrText>
      </w:r>
      <w:r>
        <w:fldChar w:fldCharType="separate"/>
      </w:r>
    </w:p>
    <w:p w14:paraId="010B3AEC" w14:textId="77777777" w:rsidR="00035D26" w:rsidRDefault="00035D26" w:rsidP="00035D26">
      <w:pPr>
        <w:pStyle w:val="Title"/>
        <w:ind w:left="567" w:hanging="567"/>
        <w:rPr>
          <w:sz w:val="24"/>
          <w:szCs w:val="24"/>
          <w:lang w:eastAsia="en-IE"/>
        </w:rPr>
      </w:pPr>
      <w:r>
        <w:rPr>
          <w:kern w:val="32"/>
          <w:szCs w:val="24"/>
        </w:rPr>
        <w:fldChar w:fldCharType="end"/>
      </w:r>
      <w:r>
        <w:rPr>
          <w:sz w:val="24"/>
          <w:szCs w:val="24"/>
        </w:rPr>
        <w:t xml:space="preserve">Rachmawati, D. and Gustin, L. (2020) </w:t>
      </w:r>
      <w:r>
        <w:rPr>
          <w:i/>
          <w:iCs/>
          <w:sz w:val="24"/>
          <w:szCs w:val="24"/>
        </w:rPr>
        <w:t>Analysis of Dijkstra's algorithm and a* algorithm in ... - iopscience</w:t>
      </w:r>
      <w:r>
        <w:rPr>
          <w:sz w:val="24"/>
          <w:szCs w:val="24"/>
        </w:rPr>
        <w:t xml:space="preserve">. IOP Publishing Ltd. Available at: https://iopscience.iop.org/article/10.1088/1742-6596/1566/1/012061 (Accessed: April 24, 2023). </w:t>
      </w:r>
    </w:p>
    <w:p w14:paraId="26E0186C" w14:textId="77777777" w:rsidR="00035D26" w:rsidRDefault="00035D26" w:rsidP="00035D26">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kaur, N. and Garg, D. (2012) </w:t>
      </w:r>
      <w:r>
        <w:rPr>
          <w:rFonts w:eastAsia="Times New Roman"/>
          <w:i/>
          <w:iCs/>
          <w:szCs w:val="24"/>
          <w:lang w:eastAsia="en-IE"/>
        </w:rPr>
        <w:t>Analysis of the depth first search algorithms - gdeepak.com</w:t>
      </w:r>
      <w:r>
        <w:rPr>
          <w:rFonts w:eastAsia="Times New Roman"/>
          <w:szCs w:val="24"/>
          <w:lang w:eastAsia="en-IE"/>
        </w:rPr>
        <w:t xml:space="preserve">. Available at: https://www.gdeepak.com/pubs/Analysis%20of%20the%20Depth%20First%20Search%20Algorithms.pdf (Accessed: April 24, 2023). </w:t>
      </w:r>
    </w:p>
    <w:p w14:paraId="7E15B2E9" w14:textId="77777777" w:rsidR="00035D26" w:rsidRDefault="00035D26" w:rsidP="00035D26">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Pathak, M.J., Rami, S.P. and Patel, R.L. (2018) </w:t>
      </w:r>
      <w:r>
        <w:rPr>
          <w:rFonts w:eastAsia="Times New Roman"/>
          <w:i/>
          <w:iCs/>
          <w:szCs w:val="24"/>
          <w:lang w:eastAsia="en-IE"/>
        </w:rPr>
        <w:t>Comparative analysis of search algorithms - ijcaonline.org</w:t>
      </w:r>
      <w:r>
        <w:rPr>
          <w:rFonts w:eastAsia="Times New Roman"/>
          <w:szCs w:val="24"/>
          <w:lang w:eastAsia="en-IE"/>
        </w:rPr>
        <w:t xml:space="preserve">. International Journal of Computer Applications. Available at: https://www.ijcaonline.org/archives/volume179/number50/pathak-2018-ijca-917358.pdf (Accessed: April 24, 2023). </w:t>
      </w:r>
    </w:p>
    <w:p w14:paraId="217D8B85" w14:textId="77777777" w:rsidR="00035D26" w:rsidRDefault="00035D26" w:rsidP="00035D26">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Pandey, K.K. and Kumar, N. (2017) </w:t>
      </w:r>
      <w:r>
        <w:rPr>
          <w:rFonts w:eastAsia="Times New Roman"/>
          <w:i/>
          <w:iCs/>
          <w:szCs w:val="24"/>
          <w:lang w:eastAsia="en-IE"/>
        </w:rPr>
        <w:t>A comparison and selection on basic type of searching algorithm in data ...</w:t>
      </w:r>
      <w:r>
        <w:rPr>
          <w:rFonts w:eastAsia="Times New Roman"/>
          <w:szCs w:val="24"/>
          <w:lang w:eastAsia="en-IE"/>
        </w:rPr>
        <w:t xml:space="preserve">, </w:t>
      </w:r>
      <w:r>
        <w:rPr>
          <w:rFonts w:eastAsia="Times New Roman"/>
          <w:i/>
          <w:iCs/>
          <w:szCs w:val="24"/>
          <w:lang w:eastAsia="en-IE"/>
        </w:rPr>
        <w:t>researchgate</w:t>
      </w:r>
      <w:r>
        <w:rPr>
          <w:rFonts w:eastAsia="Times New Roman"/>
          <w:szCs w:val="24"/>
          <w:lang w:eastAsia="en-IE"/>
        </w:rPr>
        <w:t xml:space="preserve">. Available at: https://www.researchgate.net/publication/308119139_A_Comparison_and_Selection_on_Basic_Type_of_Searching_Algorithm_in_Data_Structure (Accessed: April 24, 2023). </w:t>
      </w:r>
    </w:p>
    <w:p w14:paraId="685E3AB7" w14:textId="77777777" w:rsidR="00035D26" w:rsidRDefault="00035D26" w:rsidP="00035D26">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lastRenderedPageBreak/>
        <w:t xml:space="preserve">Foead, D. </w:t>
      </w:r>
      <w:r>
        <w:rPr>
          <w:rFonts w:eastAsia="Times New Roman"/>
          <w:i/>
          <w:iCs/>
          <w:szCs w:val="24"/>
          <w:lang w:eastAsia="en-IE"/>
        </w:rPr>
        <w:t>et al.</w:t>
      </w:r>
      <w:r>
        <w:rPr>
          <w:rFonts w:eastAsia="Times New Roman"/>
          <w:szCs w:val="24"/>
          <w:lang w:eastAsia="en-IE"/>
        </w:rPr>
        <w:t xml:space="preserve"> (2021) </w:t>
      </w:r>
      <w:r>
        <w:rPr>
          <w:rFonts w:eastAsia="Times New Roman"/>
          <w:i/>
          <w:iCs/>
          <w:szCs w:val="24"/>
          <w:lang w:eastAsia="en-IE"/>
        </w:rPr>
        <w:t>A systematic literature review of a* pathfinding</w:t>
      </w:r>
      <w:r>
        <w:rPr>
          <w:rFonts w:eastAsia="Times New Roman"/>
          <w:szCs w:val="24"/>
          <w:lang w:eastAsia="en-IE"/>
        </w:rPr>
        <w:t xml:space="preserve">, </w:t>
      </w:r>
      <w:r>
        <w:rPr>
          <w:rFonts w:eastAsia="Times New Roman"/>
          <w:i/>
          <w:iCs/>
          <w:szCs w:val="24"/>
          <w:lang w:eastAsia="en-IE"/>
        </w:rPr>
        <w:t>Procedia Computer Science</w:t>
      </w:r>
      <w:r>
        <w:rPr>
          <w:rFonts w:eastAsia="Times New Roman"/>
          <w:szCs w:val="24"/>
          <w:lang w:eastAsia="en-IE"/>
        </w:rPr>
        <w:t xml:space="preserve">. Elsevier. Available at: https://www.sciencedirect.com/science/article/pii/S1877050921000399 (Accessed: April 24, 2023). </w:t>
      </w:r>
    </w:p>
    <w:p w14:paraId="01FF70AD" w14:textId="77777777" w:rsidR="00035D26" w:rsidRDefault="00035D26" w:rsidP="00035D26">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Koenig, S., Likhachev, M. and Furcy, D. (2004) </w:t>
      </w:r>
      <w:r>
        <w:rPr>
          <w:rFonts w:eastAsia="Times New Roman"/>
          <w:i/>
          <w:iCs/>
          <w:szCs w:val="24"/>
          <w:lang w:eastAsia="en-IE"/>
        </w:rPr>
        <w:t>Lifelong planning a</w:t>
      </w:r>
      <w:r>
        <w:rPr>
          <w:rFonts w:ascii="Cambria Math" w:eastAsia="Times New Roman" w:hAnsi="Cambria Math" w:cs="Cambria Math"/>
          <w:i/>
          <w:iCs/>
          <w:szCs w:val="24"/>
          <w:lang w:eastAsia="en-IE"/>
        </w:rPr>
        <w:t>∗</w:t>
      </w:r>
      <w:r>
        <w:rPr>
          <w:rFonts w:eastAsia="Times New Roman"/>
          <w:szCs w:val="24"/>
          <w:lang w:eastAsia="en-IE"/>
        </w:rPr>
        <w:t xml:space="preserve">, </w:t>
      </w:r>
      <w:r>
        <w:rPr>
          <w:rFonts w:eastAsia="Times New Roman"/>
          <w:i/>
          <w:iCs/>
          <w:szCs w:val="24"/>
          <w:lang w:eastAsia="en-IE"/>
        </w:rPr>
        <w:t>Artificial Intelligence</w:t>
      </w:r>
      <w:r>
        <w:rPr>
          <w:rFonts w:eastAsia="Times New Roman"/>
          <w:szCs w:val="24"/>
          <w:lang w:eastAsia="en-IE"/>
        </w:rPr>
        <w:t xml:space="preserve">. Elsevier. Available at: https://www.sciencedirect.com/science/article/pii/S000437020300225X (Accessed: April 24, 2023). </w:t>
      </w:r>
    </w:p>
    <w:p w14:paraId="3F92496E" w14:textId="77777777" w:rsidR="00035D26" w:rsidRDefault="00035D26" w:rsidP="00035D26">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Koenig, S. and Likhachev, M. (2002) </w:t>
      </w:r>
      <w:r>
        <w:rPr>
          <w:rFonts w:eastAsia="Times New Roman"/>
          <w:i/>
          <w:iCs/>
          <w:szCs w:val="24"/>
          <w:lang w:eastAsia="en-IE"/>
        </w:rPr>
        <w:t>D* lite - idm-lab.org</w:t>
      </w:r>
      <w:r>
        <w:rPr>
          <w:rFonts w:eastAsia="Times New Roman"/>
          <w:szCs w:val="24"/>
          <w:lang w:eastAsia="en-IE"/>
        </w:rPr>
        <w:t xml:space="preserve">. Available at: http://idm-lab.org/bib/abstracts/papers/aaai02b.pdf (Accessed: April 24, 2023). </w:t>
      </w:r>
    </w:p>
    <w:p w14:paraId="73A9498A" w14:textId="77777777" w:rsidR="001F14D6" w:rsidRPr="001F14D6" w:rsidRDefault="001F14D6" w:rsidP="001F14D6">
      <w:pPr>
        <w:jc w:val="right"/>
        <w:rPr>
          <w:rFonts w:eastAsia="Times New Roman"/>
          <w:szCs w:val="24"/>
        </w:rPr>
      </w:pPr>
    </w:p>
    <w:sectPr w:rsidR="001F14D6" w:rsidRPr="001F14D6" w:rsidSect="00255E27">
      <w:footerReference w:type="default" r:id="rId5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50D5E" w14:textId="77777777" w:rsidR="00F14E9A" w:rsidRDefault="00F14E9A" w:rsidP="00255E27">
      <w:pPr>
        <w:spacing w:after="0" w:line="240" w:lineRule="auto"/>
      </w:pPr>
      <w:r>
        <w:separator/>
      </w:r>
    </w:p>
  </w:endnote>
  <w:endnote w:type="continuationSeparator" w:id="0">
    <w:p w14:paraId="20D723EA" w14:textId="77777777" w:rsidR="00F14E9A" w:rsidRDefault="00F14E9A"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262AC" w14:textId="77777777"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936412">
      <w:rPr>
        <w:b/>
        <w:bCs/>
        <w:noProof/>
        <w:szCs w:val="24"/>
      </w:rPr>
      <w:t>7</w:t>
    </w:r>
    <w:r w:rsidRPr="00255E27">
      <w:rPr>
        <w:b/>
        <w:bCs/>
        <w:szCs w:val="24"/>
      </w:rPr>
      <w:fldChar w:fldCharType="end"/>
    </w:r>
    <w:r w:rsidRPr="00255E27">
      <w:rPr>
        <w:szCs w:val="24"/>
      </w:rPr>
      <w:t xml:space="preserve"> of </w:t>
    </w:r>
    <w:r w:rsidRPr="00255E27">
      <w:rPr>
        <w:b/>
        <w:bCs/>
        <w:szCs w:val="24"/>
      </w:rPr>
      <w:fldChar w:fldCharType="begin"/>
    </w:r>
    <w:r w:rsidRPr="00255E27">
      <w:rPr>
        <w:b/>
        <w:bCs/>
        <w:szCs w:val="24"/>
      </w:rPr>
      <w:instrText xml:space="preserve"> NUMPAGES  </w:instrText>
    </w:r>
    <w:r w:rsidRPr="00255E27">
      <w:rPr>
        <w:b/>
        <w:bCs/>
        <w:szCs w:val="24"/>
      </w:rPr>
      <w:fldChar w:fldCharType="separate"/>
    </w:r>
    <w:r w:rsidR="00936412">
      <w:rPr>
        <w:b/>
        <w:bCs/>
        <w:noProof/>
        <w:szCs w:val="24"/>
      </w:rPr>
      <w:t>8</w:t>
    </w:r>
    <w:r w:rsidRPr="00255E27">
      <w:rPr>
        <w:b/>
        <w:bCs/>
        <w:szCs w:val="24"/>
      </w:rPr>
      <w:fldChar w:fldCharType="end"/>
    </w:r>
  </w:p>
  <w:p w14:paraId="4F10251E"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8ADED" w14:textId="77777777" w:rsidR="00F14E9A" w:rsidRDefault="00F14E9A" w:rsidP="00255E27">
      <w:pPr>
        <w:spacing w:after="0" w:line="240" w:lineRule="auto"/>
      </w:pPr>
      <w:r>
        <w:separator/>
      </w:r>
    </w:p>
  </w:footnote>
  <w:footnote w:type="continuationSeparator" w:id="0">
    <w:p w14:paraId="35DB64AE" w14:textId="77777777" w:rsidR="00F14E9A" w:rsidRDefault="00F14E9A"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1150177">
    <w:abstractNumId w:val="5"/>
  </w:num>
  <w:num w:numId="2" w16cid:durableId="2086761260">
    <w:abstractNumId w:val="1"/>
  </w:num>
  <w:num w:numId="3" w16cid:durableId="1193109152">
    <w:abstractNumId w:val="0"/>
  </w:num>
  <w:num w:numId="4" w16cid:durableId="437872113">
    <w:abstractNumId w:val="2"/>
  </w:num>
  <w:num w:numId="5" w16cid:durableId="1362708573">
    <w:abstractNumId w:val="8"/>
  </w:num>
  <w:num w:numId="6" w16cid:durableId="1310554013">
    <w:abstractNumId w:val="11"/>
  </w:num>
  <w:num w:numId="7" w16cid:durableId="875580420">
    <w:abstractNumId w:val="3"/>
  </w:num>
  <w:num w:numId="8" w16cid:durableId="1647583010">
    <w:abstractNumId w:val="4"/>
  </w:num>
  <w:num w:numId="9" w16cid:durableId="1274239926">
    <w:abstractNumId w:val="6"/>
  </w:num>
  <w:num w:numId="10" w16cid:durableId="908657794">
    <w:abstractNumId w:val="10"/>
  </w:num>
  <w:num w:numId="11" w16cid:durableId="925726319">
    <w:abstractNumId w:val="7"/>
  </w:num>
  <w:num w:numId="12" w16cid:durableId="633366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A15"/>
    <w:rsid w:val="00012FC2"/>
    <w:rsid w:val="00016ECB"/>
    <w:rsid w:val="00033194"/>
    <w:rsid w:val="00035D26"/>
    <w:rsid w:val="000516B4"/>
    <w:rsid w:val="000563F1"/>
    <w:rsid w:val="00061C7C"/>
    <w:rsid w:val="000636C9"/>
    <w:rsid w:val="000640E2"/>
    <w:rsid w:val="00070B86"/>
    <w:rsid w:val="00074A15"/>
    <w:rsid w:val="00093798"/>
    <w:rsid w:val="000A0456"/>
    <w:rsid w:val="000A5298"/>
    <w:rsid w:val="000B366F"/>
    <w:rsid w:val="000B3719"/>
    <w:rsid w:val="000C080C"/>
    <w:rsid w:val="000C1A5B"/>
    <w:rsid w:val="000C3A16"/>
    <w:rsid w:val="000C3D39"/>
    <w:rsid w:val="000C4B0F"/>
    <w:rsid w:val="000F61BD"/>
    <w:rsid w:val="001118DB"/>
    <w:rsid w:val="00117731"/>
    <w:rsid w:val="0012000A"/>
    <w:rsid w:val="001263EC"/>
    <w:rsid w:val="00126A15"/>
    <w:rsid w:val="00131012"/>
    <w:rsid w:val="00143251"/>
    <w:rsid w:val="00146939"/>
    <w:rsid w:val="00146C9A"/>
    <w:rsid w:val="00147210"/>
    <w:rsid w:val="00147FAF"/>
    <w:rsid w:val="00151DCD"/>
    <w:rsid w:val="00160639"/>
    <w:rsid w:val="00164873"/>
    <w:rsid w:val="00170F2A"/>
    <w:rsid w:val="00175F3C"/>
    <w:rsid w:val="0017712B"/>
    <w:rsid w:val="001866F9"/>
    <w:rsid w:val="001900DF"/>
    <w:rsid w:val="001913E3"/>
    <w:rsid w:val="001B2EE7"/>
    <w:rsid w:val="001B4FC8"/>
    <w:rsid w:val="001B78FA"/>
    <w:rsid w:val="001C20B1"/>
    <w:rsid w:val="001D6D96"/>
    <w:rsid w:val="001D76C2"/>
    <w:rsid w:val="001F14D6"/>
    <w:rsid w:val="00201ECC"/>
    <w:rsid w:val="002133AD"/>
    <w:rsid w:val="00225CB1"/>
    <w:rsid w:val="002366CA"/>
    <w:rsid w:val="00237D00"/>
    <w:rsid w:val="00243C04"/>
    <w:rsid w:val="00247B89"/>
    <w:rsid w:val="00255E27"/>
    <w:rsid w:val="002573F8"/>
    <w:rsid w:val="00260442"/>
    <w:rsid w:val="00263F61"/>
    <w:rsid w:val="00267552"/>
    <w:rsid w:val="0027087C"/>
    <w:rsid w:val="00280975"/>
    <w:rsid w:val="00280E1A"/>
    <w:rsid w:val="0028618A"/>
    <w:rsid w:val="00287B24"/>
    <w:rsid w:val="0029274C"/>
    <w:rsid w:val="00293261"/>
    <w:rsid w:val="00293C5C"/>
    <w:rsid w:val="002A0F2D"/>
    <w:rsid w:val="002C089E"/>
    <w:rsid w:val="002D037A"/>
    <w:rsid w:val="002D2FA5"/>
    <w:rsid w:val="002D454B"/>
    <w:rsid w:val="002D5C1E"/>
    <w:rsid w:val="002D66F9"/>
    <w:rsid w:val="002E1CF2"/>
    <w:rsid w:val="002E6148"/>
    <w:rsid w:val="002F49CC"/>
    <w:rsid w:val="002F6098"/>
    <w:rsid w:val="002F7B37"/>
    <w:rsid w:val="002F7D37"/>
    <w:rsid w:val="003021FF"/>
    <w:rsid w:val="0030337C"/>
    <w:rsid w:val="00303F63"/>
    <w:rsid w:val="00311196"/>
    <w:rsid w:val="003233F7"/>
    <w:rsid w:val="00324AAE"/>
    <w:rsid w:val="00327780"/>
    <w:rsid w:val="00342EF4"/>
    <w:rsid w:val="00350207"/>
    <w:rsid w:val="00355CFA"/>
    <w:rsid w:val="00356F01"/>
    <w:rsid w:val="003614FF"/>
    <w:rsid w:val="003627D1"/>
    <w:rsid w:val="00372237"/>
    <w:rsid w:val="003879DE"/>
    <w:rsid w:val="003917E9"/>
    <w:rsid w:val="003A02CD"/>
    <w:rsid w:val="003A226E"/>
    <w:rsid w:val="003A3056"/>
    <w:rsid w:val="003A36FA"/>
    <w:rsid w:val="003C1C99"/>
    <w:rsid w:val="003C4256"/>
    <w:rsid w:val="003C7252"/>
    <w:rsid w:val="003D7C41"/>
    <w:rsid w:val="003E061D"/>
    <w:rsid w:val="003E0AF0"/>
    <w:rsid w:val="003E11B0"/>
    <w:rsid w:val="003E1251"/>
    <w:rsid w:val="003F3C9B"/>
    <w:rsid w:val="00406219"/>
    <w:rsid w:val="00406F20"/>
    <w:rsid w:val="00407E01"/>
    <w:rsid w:val="00413360"/>
    <w:rsid w:val="00413911"/>
    <w:rsid w:val="00413C26"/>
    <w:rsid w:val="004376A6"/>
    <w:rsid w:val="00460090"/>
    <w:rsid w:val="004611F6"/>
    <w:rsid w:val="00465C95"/>
    <w:rsid w:val="0047050E"/>
    <w:rsid w:val="004716EA"/>
    <w:rsid w:val="00471C76"/>
    <w:rsid w:val="0047496C"/>
    <w:rsid w:val="00477A64"/>
    <w:rsid w:val="00490E04"/>
    <w:rsid w:val="00491806"/>
    <w:rsid w:val="00491D8A"/>
    <w:rsid w:val="004A074B"/>
    <w:rsid w:val="004A21FA"/>
    <w:rsid w:val="004A2BB3"/>
    <w:rsid w:val="004A6B11"/>
    <w:rsid w:val="004B1BB4"/>
    <w:rsid w:val="004B2393"/>
    <w:rsid w:val="004C4430"/>
    <w:rsid w:val="004C7D69"/>
    <w:rsid w:val="004D109F"/>
    <w:rsid w:val="004D3F53"/>
    <w:rsid w:val="004D4022"/>
    <w:rsid w:val="004D7285"/>
    <w:rsid w:val="004F728A"/>
    <w:rsid w:val="005105CE"/>
    <w:rsid w:val="0051399F"/>
    <w:rsid w:val="00526DCB"/>
    <w:rsid w:val="005366C4"/>
    <w:rsid w:val="00540FF1"/>
    <w:rsid w:val="00541CAB"/>
    <w:rsid w:val="005432EC"/>
    <w:rsid w:val="00545C8A"/>
    <w:rsid w:val="00547EAA"/>
    <w:rsid w:val="00554399"/>
    <w:rsid w:val="00563ABA"/>
    <w:rsid w:val="0057087E"/>
    <w:rsid w:val="00572455"/>
    <w:rsid w:val="00580A77"/>
    <w:rsid w:val="005836E7"/>
    <w:rsid w:val="0058414F"/>
    <w:rsid w:val="005902A0"/>
    <w:rsid w:val="0059577E"/>
    <w:rsid w:val="005A22B4"/>
    <w:rsid w:val="005A2E39"/>
    <w:rsid w:val="005A5774"/>
    <w:rsid w:val="005B5144"/>
    <w:rsid w:val="005C465A"/>
    <w:rsid w:val="005C5A5B"/>
    <w:rsid w:val="005C707C"/>
    <w:rsid w:val="005D4219"/>
    <w:rsid w:val="005D59D0"/>
    <w:rsid w:val="005E51F9"/>
    <w:rsid w:val="005F2A5C"/>
    <w:rsid w:val="005F6155"/>
    <w:rsid w:val="00600747"/>
    <w:rsid w:val="00600A24"/>
    <w:rsid w:val="006062ED"/>
    <w:rsid w:val="0061213C"/>
    <w:rsid w:val="006146B4"/>
    <w:rsid w:val="00617855"/>
    <w:rsid w:val="00624177"/>
    <w:rsid w:val="00635E50"/>
    <w:rsid w:val="006418F0"/>
    <w:rsid w:val="00647DB2"/>
    <w:rsid w:val="00650520"/>
    <w:rsid w:val="00653259"/>
    <w:rsid w:val="00653D11"/>
    <w:rsid w:val="00663590"/>
    <w:rsid w:val="006640B0"/>
    <w:rsid w:val="0066534F"/>
    <w:rsid w:val="00674D1A"/>
    <w:rsid w:val="00674EFA"/>
    <w:rsid w:val="00690983"/>
    <w:rsid w:val="00696D39"/>
    <w:rsid w:val="006B6D84"/>
    <w:rsid w:val="006C1297"/>
    <w:rsid w:val="006C1DCE"/>
    <w:rsid w:val="006C747E"/>
    <w:rsid w:val="006D540F"/>
    <w:rsid w:val="006E085D"/>
    <w:rsid w:val="006F320D"/>
    <w:rsid w:val="007075D9"/>
    <w:rsid w:val="007221B1"/>
    <w:rsid w:val="00731819"/>
    <w:rsid w:val="00735959"/>
    <w:rsid w:val="0074159D"/>
    <w:rsid w:val="00756163"/>
    <w:rsid w:val="00760E3F"/>
    <w:rsid w:val="00762A51"/>
    <w:rsid w:val="00765F52"/>
    <w:rsid w:val="0076652C"/>
    <w:rsid w:val="00771F63"/>
    <w:rsid w:val="00780FAF"/>
    <w:rsid w:val="007A029F"/>
    <w:rsid w:val="007A2B63"/>
    <w:rsid w:val="007A365F"/>
    <w:rsid w:val="007A3895"/>
    <w:rsid w:val="007B6679"/>
    <w:rsid w:val="007D61BE"/>
    <w:rsid w:val="007E29DC"/>
    <w:rsid w:val="007E5CD8"/>
    <w:rsid w:val="007E7562"/>
    <w:rsid w:val="007F4B7D"/>
    <w:rsid w:val="0080412B"/>
    <w:rsid w:val="008136D5"/>
    <w:rsid w:val="00813CBB"/>
    <w:rsid w:val="008162F1"/>
    <w:rsid w:val="0082143C"/>
    <w:rsid w:val="00822AF8"/>
    <w:rsid w:val="00840D48"/>
    <w:rsid w:val="00845ADA"/>
    <w:rsid w:val="008546B8"/>
    <w:rsid w:val="008553AF"/>
    <w:rsid w:val="008700D1"/>
    <w:rsid w:val="00873C68"/>
    <w:rsid w:val="008773B3"/>
    <w:rsid w:val="00883E41"/>
    <w:rsid w:val="008A45C6"/>
    <w:rsid w:val="008A6A99"/>
    <w:rsid w:val="008B29A9"/>
    <w:rsid w:val="008B658B"/>
    <w:rsid w:val="008C0D96"/>
    <w:rsid w:val="008D41A8"/>
    <w:rsid w:val="008D6AC1"/>
    <w:rsid w:val="008D7B6A"/>
    <w:rsid w:val="008E1BD4"/>
    <w:rsid w:val="008E2757"/>
    <w:rsid w:val="008F4144"/>
    <w:rsid w:val="008F5EDD"/>
    <w:rsid w:val="00900212"/>
    <w:rsid w:val="00902E5B"/>
    <w:rsid w:val="00905F2D"/>
    <w:rsid w:val="0090611F"/>
    <w:rsid w:val="009075D6"/>
    <w:rsid w:val="00914CC6"/>
    <w:rsid w:val="00916337"/>
    <w:rsid w:val="00917698"/>
    <w:rsid w:val="00924CFF"/>
    <w:rsid w:val="00931D46"/>
    <w:rsid w:val="00935F06"/>
    <w:rsid w:val="00936412"/>
    <w:rsid w:val="00954A4A"/>
    <w:rsid w:val="00983A23"/>
    <w:rsid w:val="00987265"/>
    <w:rsid w:val="009A7E3C"/>
    <w:rsid w:val="009B43D1"/>
    <w:rsid w:val="009C4982"/>
    <w:rsid w:val="009D0A57"/>
    <w:rsid w:val="009D176C"/>
    <w:rsid w:val="009D1885"/>
    <w:rsid w:val="009D6521"/>
    <w:rsid w:val="009D7536"/>
    <w:rsid w:val="009E0C17"/>
    <w:rsid w:val="009E263E"/>
    <w:rsid w:val="009E32B5"/>
    <w:rsid w:val="009E480D"/>
    <w:rsid w:val="009E68C3"/>
    <w:rsid w:val="009F10DD"/>
    <w:rsid w:val="009F6D6D"/>
    <w:rsid w:val="009F6DC1"/>
    <w:rsid w:val="00A00642"/>
    <w:rsid w:val="00A07484"/>
    <w:rsid w:val="00A07F92"/>
    <w:rsid w:val="00A129C5"/>
    <w:rsid w:val="00A12C22"/>
    <w:rsid w:val="00A1493A"/>
    <w:rsid w:val="00A17541"/>
    <w:rsid w:val="00A212AC"/>
    <w:rsid w:val="00A33C96"/>
    <w:rsid w:val="00A347AF"/>
    <w:rsid w:val="00A52949"/>
    <w:rsid w:val="00A53FC7"/>
    <w:rsid w:val="00A55004"/>
    <w:rsid w:val="00A55884"/>
    <w:rsid w:val="00A57AAA"/>
    <w:rsid w:val="00A64377"/>
    <w:rsid w:val="00A662B2"/>
    <w:rsid w:val="00A707AE"/>
    <w:rsid w:val="00A70CFF"/>
    <w:rsid w:val="00A872A7"/>
    <w:rsid w:val="00A952A8"/>
    <w:rsid w:val="00AA2956"/>
    <w:rsid w:val="00AA4804"/>
    <w:rsid w:val="00AB61BD"/>
    <w:rsid w:val="00AC4E66"/>
    <w:rsid w:val="00AD5AD7"/>
    <w:rsid w:val="00AD5DE0"/>
    <w:rsid w:val="00AE2CE3"/>
    <w:rsid w:val="00AE315A"/>
    <w:rsid w:val="00AF41E4"/>
    <w:rsid w:val="00B02075"/>
    <w:rsid w:val="00B064AC"/>
    <w:rsid w:val="00B16F88"/>
    <w:rsid w:val="00B22AD4"/>
    <w:rsid w:val="00B25428"/>
    <w:rsid w:val="00B278F0"/>
    <w:rsid w:val="00B3195F"/>
    <w:rsid w:val="00B31D61"/>
    <w:rsid w:val="00B37B48"/>
    <w:rsid w:val="00B4664F"/>
    <w:rsid w:val="00B57677"/>
    <w:rsid w:val="00B7121A"/>
    <w:rsid w:val="00B71AC4"/>
    <w:rsid w:val="00B77AF0"/>
    <w:rsid w:val="00B829D0"/>
    <w:rsid w:val="00B924BC"/>
    <w:rsid w:val="00B94078"/>
    <w:rsid w:val="00B95D06"/>
    <w:rsid w:val="00BA29B6"/>
    <w:rsid w:val="00BA46E3"/>
    <w:rsid w:val="00BA7ABC"/>
    <w:rsid w:val="00BA7D26"/>
    <w:rsid w:val="00BB13E5"/>
    <w:rsid w:val="00BB32B3"/>
    <w:rsid w:val="00BB3CB5"/>
    <w:rsid w:val="00BB3D28"/>
    <w:rsid w:val="00BB79C6"/>
    <w:rsid w:val="00BC2D1F"/>
    <w:rsid w:val="00BC375F"/>
    <w:rsid w:val="00BD19A8"/>
    <w:rsid w:val="00BD4880"/>
    <w:rsid w:val="00BE1855"/>
    <w:rsid w:val="00BE35AE"/>
    <w:rsid w:val="00BF00F2"/>
    <w:rsid w:val="00BF3826"/>
    <w:rsid w:val="00BF6347"/>
    <w:rsid w:val="00C00989"/>
    <w:rsid w:val="00C1459F"/>
    <w:rsid w:val="00C152C3"/>
    <w:rsid w:val="00C17451"/>
    <w:rsid w:val="00C179BC"/>
    <w:rsid w:val="00C34DFB"/>
    <w:rsid w:val="00C44D67"/>
    <w:rsid w:val="00C503A3"/>
    <w:rsid w:val="00C566C9"/>
    <w:rsid w:val="00C65F0C"/>
    <w:rsid w:val="00C74614"/>
    <w:rsid w:val="00C843AC"/>
    <w:rsid w:val="00C854C0"/>
    <w:rsid w:val="00C92973"/>
    <w:rsid w:val="00C930BE"/>
    <w:rsid w:val="00C96864"/>
    <w:rsid w:val="00CA021D"/>
    <w:rsid w:val="00CA3AA7"/>
    <w:rsid w:val="00CA5357"/>
    <w:rsid w:val="00CB1995"/>
    <w:rsid w:val="00CB1D20"/>
    <w:rsid w:val="00CD4F4E"/>
    <w:rsid w:val="00CD77B2"/>
    <w:rsid w:val="00CE15EC"/>
    <w:rsid w:val="00CE32D5"/>
    <w:rsid w:val="00CF4668"/>
    <w:rsid w:val="00D118D6"/>
    <w:rsid w:val="00D1573E"/>
    <w:rsid w:val="00D16733"/>
    <w:rsid w:val="00D17CD1"/>
    <w:rsid w:val="00D24C21"/>
    <w:rsid w:val="00D24EDB"/>
    <w:rsid w:val="00D25042"/>
    <w:rsid w:val="00D26C84"/>
    <w:rsid w:val="00D31328"/>
    <w:rsid w:val="00D364F7"/>
    <w:rsid w:val="00D402BF"/>
    <w:rsid w:val="00D447AD"/>
    <w:rsid w:val="00D5165F"/>
    <w:rsid w:val="00D51BC1"/>
    <w:rsid w:val="00D5354D"/>
    <w:rsid w:val="00D62F12"/>
    <w:rsid w:val="00D76F8F"/>
    <w:rsid w:val="00D857EB"/>
    <w:rsid w:val="00D86040"/>
    <w:rsid w:val="00D91FE2"/>
    <w:rsid w:val="00D96980"/>
    <w:rsid w:val="00DA2B55"/>
    <w:rsid w:val="00DA3710"/>
    <w:rsid w:val="00DA658B"/>
    <w:rsid w:val="00DB3B15"/>
    <w:rsid w:val="00DE0EB6"/>
    <w:rsid w:val="00DE2247"/>
    <w:rsid w:val="00DF3896"/>
    <w:rsid w:val="00DF4D0B"/>
    <w:rsid w:val="00E02FB2"/>
    <w:rsid w:val="00E055F3"/>
    <w:rsid w:val="00E0617F"/>
    <w:rsid w:val="00E11332"/>
    <w:rsid w:val="00E242AB"/>
    <w:rsid w:val="00E247BC"/>
    <w:rsid w:val="00E347C9"/>
    <w:rsid w:val="00E374DA"/>
    <w:rsid w:val="00E41A8C"/>
    <w:rsid w:val="00E4469D"/>
    <w:rsid w:val="00E549D1"/>
    <w:rsid w:val="00E622E1"/>
    <w:rsid w:val="00E633B3"/>
    <w:rsid w:val="00E6424B"/>
    <w:rsid w:val="00E75142"/>
    <w:rsid w:val="00E75235"/>
    <w:rsid w:val="00E805CE"/>
    <w:rsid w:val="00E90D16"/>
    <w:rsid w:val="00E90DAA"/>
    <w:rsid w:val="00E91819"/>
    <w:rsid w:val="00E9248A"/>
    <w:rsid w:val="00E97D1F"/>
    <w:rsid w:val="00EA49EB"/>
    <w:rsid w:val="00EB00D3"/>
    <w:rsid w:val="00EB3AEF"/>
    <w:rsid w:val="00EB4214"/>
    <w:rsid w:val="00EB49CF"/>
    <w:rsid w:val="00EB69FF"/>
    <w:rsid w:val="00ED6755"/>
    <w:rsid w:val="00F02456"/>
    <w:rsid w:val="00F02CF4"/>
    <w:rsid w:val="00F04A6C"/>
    <w:rsid w:val="00F11E8C"/>
    <w:rsid w:val="00F14E9A"/>
    <w:rsid w:val="00F16C8B"/>
    <w:rsid w:val="00F21CF9"/>
    <w:rsid w:val="00F25567"/>
    <w:rsid w:val="00F27DFE"/>
    <w:rsid w:val="00F330CB"/>
    <w:rsid w:val="00F336E0"/>
    <w:rsid w:val="00F36C18"/>
    <w:rsid w:val="00F37767"/>
    <w:rsid w:val="00F37927"/>
    <w:rsid w:val="00F43609"/>
    <w:rsid w:val="00F452DC"/>
    <w:rsid w:val="00F474B1"/>
    <w:rsid w:val="00F50197"/>
    <w:rsid w:val="00F51255"/>
    <w:rsid w:val="00F534BE"/>
    <w:rsid w:val="00F56501"/>
    <w:rsid w:val="00F63B79"/>
    <w:rsid w:val="00F80ADB"/>
    <w:rsid w:val="00F82FFC"/>
    <w:rsid w:val="00F83B2B"/>
    <w:rsid w:val="00FA0548"/>
    <w:rsid w:val="00FA0FB9"/>
    <w:rsid w:val="00FA1AB7"/>
    <w:rsid w:val="00FA667A"/>
    <w:rsid w:val="00FB585C"/>
    <w:rsid w:val="00FC3624"/>
    <w:rsid w:val="00FC4B93"/>
    <w:rsid w:val="00FC4BA0"/>
    <w:rsid w:val="00FD6834"/>
    <w:rsid w:val="00FD6B1A"/>
    <w:rsid w:val="00FE0D65"/>
    <w:rsid w:val="00FE1A16"/>
    <w:rsid w:val="00FE4221"/>
    <w:rsid w:val="00FE527B"/>
    <w:rsid w:val="00FE5867"/>
    <w:rsid w:val="00FF02C4"/>
    <w:rsid w:val="00FF148B"/>
    <w:rsid w:val="00FF23E5"/>
    <w:rsid w:val="00FF3FAE"/>
    <w:rsid w:val="00FF55B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D3C09"/>
  <w15:chartTrackingRefBased/>
  <w15:docId w15:val="{2CBE78FC-3DBF-4AD5-BFD2-3840A1A9A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eastAsia="en-US"/>
    </w:rPr>
  </w:style>
  <w:style w:type="paragraph" w:styleId="Heading1">
    <w:name w:val="heading 1"/>
    <w:basedOn w:val="Normal"/>
    <w:next w:val="Normal"/>
    <w:link w:val="Heading1Char"/>
    <w:uiPriority w:val="9"/>
    <w:qFormat/>
    <w:rsid w:val="00B16F88"/>
    <w:pPr>
      <w:keepNext/>
      <w:spacing w:before="240" w:after="60"/>
      <w:outlineLvl w:val="0"/>
    </w:pPr>
    <w:rPr>
      <w:rFonts w:eastAsia="Times New Roman"/>
      <w:b/>
      <w:bCs/>
      <w:kern w:val="32"/>
      <w:szCs w:val="24"/>
    </w:rPr>
  </w:style>
  <w:style w:type="paragraph" w:styleId="Heading2">
    <w:name w:val="heading 2"/>
    <w:basedOn w:val="Normal"/>
    <w:next w:val="Normal"/>
    <w:link w:val="Heading2Char"/>
    <w:uiPriority w:val="9"/>
    <w:unhideWhenUsed/>
    <w:qFormat/>
    <w:rsid w:val="00B16F88"/>
    <w:pPr>
      <w:keepNext/>
      <w:spacing w:before="240" w:after="60"/>
      <w:outlineLvl w:val="1"/>
    </w:pPr>
    <w:rPr>
      <w:rFonts w:eastAsia="Times New Roman"/>
      <w:b/>
      <w:bCs/>
      <w:i/>
      <w:iCs/>
      <w:szCs w:val="24"/>
    </w:rPr>
  </w:style>
  <w:style w:type="paragraph" w:styleId="Heading3">
    <w:name w:val="heading 3"/>
    <w:basedOn w:val="Normal"/>
    <w:next w:val="Normal"/>
    <w:link w:val="Heading3Char"/>
    <w:uiPriority w:val="9"/>
    <w:unhideWhenUsed/>
    <w:qFormat/>
    <w:rsid w:val="00B16F88"/>
    <w:pPr>
      <w:keepNext/>
      <w:spacing w:before="240" w:after="60"/>
      <w:outlineLvl w:val="2"/>
    </w:pPr>
    <w:rPr>
      <w:rFonts w:ascii="Cambria" w:eastAsia="Times New Roman" w:hAnsi="Cambria"/>
      <w:b/>
      <w:bCs/>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B16F88"/>
    <w:rPr>
      <w:rFonts w:ascii="Times New Roman" w:eastAsia="Times New Roman" w:hAnsi="Times New Roman"/>
      <w:b/>
      <w:bCs/>
      <w:kern w:val="32"/>
      <w:sz w:val="24"/>
      <w:szCs w:val="24"/>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16F88"/>
    <w:rPr>
      <w:rFonts w:ascii="Times New Roman" w:eastAsia="Times New Roman" w:hAnsi="Times New Roman"/>
      <w:b/>
      <w:bCs/>
      <w:i/>
      <w:iCs/>
      <w:sz w:val="24"/>
      <w:szCs w:val="24"/>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table" w:styleId="TableGrid">
    <w:name w:val="Table Grid"/>
    <w:basedOn w:val="TableNormal"/>
    <w:uiPriority w:val="39"/>
    <w:rsid w:val="003D7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B16F88"/>
    <w:rPr>
      <w:rFonts w:ascii="Cambria" w:eastAsia="Times New Roman" w:hAnsi="Cambria" w:cs="Times New Roman"/>
      <w:b/>
      <w:bCs/>
      <w:i/>
      <w:sz w:val="22"/>
      <w:szCs w:val="22"/>
      <w:lang w:eastAsia="en-US"/>
    </w:rPr>
  </w:style>
  <w:style w:type="paragraph" w:styleId="TOC3">
    <w:name w:val="toc 3"/>
    <w:basedOn w:val="Normal"/>
    <w:next w:val="Normal"/>
    <w:autoRedefine/>
    <w:uiPriority w:val="39"/>
    <w:unhideWhenUsed/>
    <w:rsid w:val="00B16F88"/>
    <w:pPr>
      <w:ind w:left="480"/>
    </w:pPr>
  </w:style>
  <w:style w:type="character" w:styleId="UnresolvedMention">
    <w:name w:val="Unresolved Mention"/>
    <w:basedOn w:val="DefaultParagraphFont"/>
    <w:uiPriority w:val="99"/>
    <w:semiHidden/>
    <w:unhideWhenUsed/>
    <w:rsid w:val="00A662B2"/>
    <w:rPr>
      <w:color w:val="605E5C"/>
      <w:shd w:val="clear" w:color="auto" w:fill="E1DFDD"/>
    </w:rPr>
  </w:style>
  <w:style w:type="character" w:styleId="FollowedHyperlink">
    <w:name w:val="FollowedHyperlink"/>
    <w:basedOn w:val="DefaultParagraphFont"/>
    <w:uiPriority w:val="99"/>
    <w:semiHidden/>
    <w:unhideWhenUsed/>
    <w:rsid w:val="00DF4D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81716">
      <w:bodyDiv w:val="1"/>
      <w:marLeft w:val="0"/>
      <w:marRight w:val="0"/>
      <w:marTop w:val="0"/>
      <w:marBottom w:val="0"/>
      <w:divBdr>
        <w:top w:val="none" w:sz="0" w:space="0" w:color="auto"/>
        <w:left w:val="none" w:sz="0" w:space="0" w:color="auto"/>
        <w:bottom w:val="none" w:sz="0" w:space="0" w:color="auto"/>
        <w:right w:val="none" w:sz="0" w:space="0" w:color="auto"/>
      </w:divBdr>
    </w:div>
    <w:div w:id="426731032">
      <w:bodyDiv w:val="1"/>
      <w:marLeft w:val="0"/>
      <w:marRight w:val="0"/>
      <w:marTop w:val="0"/>
      <w:marBottom w:val="0"/>
      <w:divBdr>
        <w:top w:val="none" w:sz="0" w:space="0" w:color="auto"/>
        <w:left w:val="none" w:sz="0" w:space="0" w:color="auto"/>
        <w:bottom w:val="none" w:sz="0" w:space="0" w:color="auto"/>
        <w:right w:val="none" w:sz="0" w:space="0" w:color="auto"/>
      </w:divBdr>
    </w:div>
    <w:div w:id="636111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yperlink" Target="file:///C:\Users\donal\Desktop\FYP_Pathfinding\Documents\report.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meuser\Desktop\FYP_Pathfinding\SETU_-_Software_Requirements_Specification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0" ma:contentTypeDescription="Create a new document." ma:contentTypeScope="" ma:versionID="026fdfc35e331994e9a8b4247b4178a8">
  <xsd:schema xmlns:xsd="http://www.w3.org/2001/XMLSchema" xmlns:xs="http://www.w3.org/2001/XMLSchema" xmlns:p="http://schemas.microsoft.com/office/2006/metadata/properties" targetNamespace="http://schemas.microsoft.com/office/2006/metadata/properties" ma:root="true" ma:fieldsID="b80b5e096eff2bc8f947cf8b52ef844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25765AD-1FAD-4D44-87C2-CCE1443561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233AE57-9E96-45D1-A432-59838FFA29C1}">
  <ds:schemaRefs>
    <ds:schemaRef ds:uri="http://schemas.microsoft.com/sharepoint/v3/contenttype/forms"/>
  </ds:schemaRefs>
</ds:datastoreItem>
</file>

<file path=customXml/itemProps3.xml><?xml version="1.0" encoding="utf-8"?>
<ds:datastoreItem xmlns:ds="http://schemas.openxmlformats.org/officeDocument/2006/customXml" ds:itemID="{7994FD04-C81B-49B0-B366-DE1E39A4153E}">
  <ds:schemaRefs>
    <ds:schemaRef ds:uri="http://schemas.openxmlformats.org/officeDocument/2006/bibliography"/>
  </ds:schemaRefs>
</ds:datastoreItem>
</file>

<file path=customXml/itemProps4.xml><?xml version="1.0" encoding="utf-8"?>
<ds:datastoreItem xmlns:ds="http://schemas.openxmlformats.org/officeDocument/2006/customXml" ds:itemID="{EEDBDCAE-DC97-4175-BC99-210025C89B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SETU_-_Software_Requirements_Specification_Document_Template.dotx</Template>
  <TotalTime>175</TotalTime>
  <Pages>21</Pages>
  <Words>1980</Words>
  <Characters>11291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13245</CharactersWithSpaces>
  <SharedDoc>false</SharedDoc>
  <HLinks>
    <vt:vector size="18" baseType="variant">
      <vt:variant>
        <vt:i4>1900594</vt:i4>
      </vt:variant>
      <vt:variant>
        <vt:i4>14</vt:i4>
      </vt:variant>
      <vt:variant>
        <vt:i4>0</vt:i4>
      </vt:variant>
      <vt:variant>
        <vt:i4>5</vt:i4>
      </vt:variant>
      <vt:variant>
        <vt:lpwstr/>
      </vt:variant>
      <vt:variant>
        <vt:lpwstr>_Toc54713738</vt:lpwstr>
      </vt:variant>
      <vt:variant>
        <vt:i4>1179698</vt:i4>
      </vt:variant>
      <vt:variant>
        <vt:i4>8</vt:i4>
      </vt:variant>
      <vt:variant>
        <vt:i4>0</vt:i4>
      </vt:variant>
      <vt:variant>
        <vt:i4>5</vt:i4>
      </vt:variant>
      <vt:variant>
        <vt:lpwstr/>
      </vt:variant>
      <vt:variant>
        <vt:lpwstr>_Toc54713737</vt:lpwstr>
      </vt:variant>
      <vt:variant>
        <vt:i4>1245234</vt:i4>
      </vt:variant>
      <vt:variant>
        <vt:i4>2</vt:i4>
      </vt:variant>
      <vt:variant>
        <vt:i4>0</vt:i4>
      </vt:variant>
      <vt:variant>
        <vt:i4>5</vt:i4>
      </vt:variant>
      <vt:variant>
        <vt:lpwstr/>
      </vt:variant>
      <vt:variant>
        <vt:lpwstr>_Toc54713736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gameuser</dc:creator>
  <cp:keywords/>
  <dc:description/>
  <cp:lastModifiedBy>Donal Howe</cp:lastModifiedBy>
  <cp:revision>377</cp:revision>
  <dcterms:created xsi:type="dcterms:W3CDTF">2022-12-14T17:29:00Z</dcterms:created>
  <dcterms:modified xsi:type="dcterms:W3CDTF">2023-04-24T16:38:00Z</dcterms:modified>
</cp:coreProperties>
</file>